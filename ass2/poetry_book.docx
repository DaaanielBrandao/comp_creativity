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B8002" w14:textId="77777777" w:rsidR="00C37E9A" w:rsidRPr="004A0C53" w:rsidRDefault="00C554D6" w:rsidP="00C04220">
      <w:pPr>
        <w:pStyle w:val="Ttulo"/>
        <w:spacing w:after="0"/>
      </w:pPr>
      <w:sdt>
        <w:sdtPr>
          <w:alias w:val="Book title"/>
          <w:tag w:val="Book title"/>
          <w:id w:val="1724792949"/>
          <w:placeholder>
            <w:docPart w:val="D1BCAB7C62974D68A376D2D29B04DA8E"/>
          </w:placeholder>
          <w:temporary/>
          <w:showingPlcHdr/>
          <w15:appearance w15:val="hidden"/>
        </w:sdtPr>
        <w:sdtEndPr/>
        <w:sdtContent>
          <w:r w:rsidR="00B45028" w:rsidRPr="004A0C53">
            <w:t>Book title</w:t>
          </w:r>
        </w:sdtContent>
      </w:sdt>
    </w:p>
    <w:tbl>
      <w:tblPr>
        <w:tblStyle w:val="TabelacomGrelha"/>
        <w:tblW w:w="5000" w:type="pct"/>
        <w:jc w:val="center"/>
        <w:tblLook w:val="0600" w:firstRow="0" w:lastRow="0" w:firstColumn="0" w:lastColumn="0" w:noHBand="1" w:noVBand="1"/>
      </w:tblPr>
      <w:tblGrid>
        <w:gridCol w:w="5040"/>
      </w:tblGrid>
      <w:tr w:rsidR="00881E6A" w:rsidRPr="004A0C53" w14:paraId="664E9813" w14:textId="77777777" w:rsidTr="00091486">
        <w:trPr>
          <w:trHeight w:val="6336"/>
          <w:jc w:val="center"/>
        </w:trPr>
        <w:tc>
          <w:tcPr>
            <w:tcW w:w="5030" w:type="dxa"/>
            <w:tcBorders>
              <w:top w:val="nil"/>
              <w:left w:val="nil"/>
              <w:bottom w:val="nil"/>
              <w:right w:val="nil"/>
            </w:tcBorders>
            <w:vAlign w:val="center"/>
          </w:tcPr>
          <w:p w14:paraId="137ABA6D" w14:textId="27482AF1" w:rsidR="00881E6A" w:rsidRPr="004A0C53" w:rsidRDefault="00C93994" w:rsidP="00091486">
            <w:pPr>
              <w:jc w:val="center"/>
              <w:rPr>
                <w:vertAlign w:val="subscript"/>
              </w:rPr>
            </w:pPr>
            <w:r>
              <w:rPr>
                <w:noProof/>
              </w:rPr>
              <w:drawing>
                <wp:anchor distT="0" distB="0" distL="114300" distR="114300" simplePos="0" relativeHeight="251691008" behindDoc="1" locked="0" layoutInCell="1" allowOverlap="1" wp14:anchorId="16A4344C" wp14:editId="1F0AEF45">
                  <wp:simplePos x="0" y="0"/>
                  <wp:positionH relativeFrom="column">
                    <wp:posOffset>-79375</wp:posOffset>
                  </wp:positionH>
                  <wp:positionV relativeFrom="paragraph">
                    <wp:posOffset>1466850</wp:posOffset>
                  </wp:positionV>
                  <wp:extent cx="3721735" cy="1166495"/>
                  <wp:effectExtent l="0" t="914400" r="31115" b="909955"/>
                  <wp:wrapTight wrapText="bothSides">
                    <wp:wrapPolygon edited="0">
                      <wp:start x="21345" y="-860"/>
                      <wp:lineTo x="18943" y="-5239"/>
                      <wp:lineTo x="18005" y="-455"/>
                      <wp:lineTo x="15568" y="-5320"/>
                      <wp:lineTo x="14630" y="-536"/>
                      <wp:lineTo x="12287" y="-5214"/>
                      <wp:lineTo x="11348" y="-430"/>
                      <wp:lineTo x="8912" y="-5295"/>
                      <wp:lineTo x="7973" y="-510"/>
                      <wp:lineTo x="5536" y="-5376"/>
                      <wp:lineTo x="4598" y="-591"/>
                      <wp:lineTo x="2138" y="-4671"/>
                      <wp:lineTo x="1164" y="-373"/>
                      <wp:lineTo x="-184" y="3177"/>
                      <wp:lineTo x="-176" y="21087"/>
                      <wp:lineTo x="293" y="22023"/>
                      <wp:lineTo x="19126" y="21758"/>
                      <wp:lineTo x="21693" y="20640"/>
                      <wp:lineTo x="21789" y="7516"/>
                      <wp:lineTo x="22880" y="2620"/>
                      <wp:lineTo x="21814" y="75"/>
                      <wp:lineTo x="21345" y="-86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9677735">
                            <a:off x="0" y="0"/>
                            <a:ext cx="3721735" cy="1166495"/>
                          </a:xfrm>
                          <a:prstGeom prst="rect">
                            <a:avLst/>
                          </a:prstGeom>
                        </pic:spPr>
                      </pic:pic>
                    </a:graphicData>
                  </a:graphic>
                  <wp14:sizeRelH relativeFrom="margin">
                    <wp14:pctWidth>0</wp14:pctWidth>
                  </wp14:sizeRelH>
                  <wp14:sizeRelV relativeFrom="margin">
                    <wp14:pctHeight>0</wp14:pctHeight>
                  </wp14:sizeRelV>
                </wp:anchor>
              </w:drawing>
            </w:r>
          </w:p>
        </w:tc>
      </w:tr>
    </w:tbl>
    <w:sdt>
      <w:sdtPr>
        <w:alias w:val="Teacher"/>
        <w:tag w:val="Teacher"/>
        <w:id w:val="126289456"/>
        <w:placeholder>
          <w:docPart w:val="EA1C7666DF7048EB843265977E161868"/>
        </w:placeholder>
        <w:temporary/>
        <w:showingPlcHdr/>
        <w15:appearance w15:val="hidden"/>
      </w:sdtPr>
      <w:sdtEndPr/>
      <w:sdtContent>
        <w:p w14:paraId="702CFEBF" w14:textId="77777777" w:rsidR="00C37E9A" w:rsidRPr="004A0C53" w:rsidRDefault="00582911" w:rsidP="0033256C">
          <w:pPr>
            <w:pStyle w:val="Subttulo"/>
          </w:pPr>
          <w:r w:rsidRPr="004A0C53">
            <w:t>Teacher</w:t>
          </w:r>
          <w:r w:rsidR="001D265C" w:rsidRPr="004A0C53">
            <w:t>'s</w:t>
          </w:r>
          <w:r w:rsidRPr="004A0C53">
            <w:t xml:space="preserve"> name</w:t>
          </w:r>
        </w:p>
      </w:sdtContent>
    </w:sdt>
    <w:p w14:paraId="0935CA2B" w14:textId="77777777" w:rsidR="00295522" w:rsidRPr="004A0C53" w:rsidRDefault="00C554D6" w:rsidP="0033256C">
      <w:pPr>
        <w:pStyle w:val="Subttulo"/>
      </w:pPr>
      <w:sdt>
        <w:sdtPr>
          <w:alias w:val="Grade level"/>
          <w:tag w:val="Grade level"/>
          <w:id w:val="-1473129399"/>
          <w:placeholder>
            <w:docPart w:val="F66859F30E2149238324F82C491E8748"/>
          </w:placeholder>
          <w:temporary/>
          <w:showingPlcHdr/>
          <w15:appearance w15:val="hidden"/>
        </w:sdtPr>
        <w:sdtEndPr/>
        <w:sdtContent>
          <w:r w:rsidR="00BB1BDC" w:rsidRPr="004A0C53">
            <w:t>Grade level</w:t>
          </w:r>
          <w:r w:rsidR="00D03B5B" w:rsidRPr="004A0C53">
            <w:t>(s)</w:t>
          </w:r>
        </w:sdtContent>
      </w:sdt>
    </w:p>
    <w:p w14:paraId="71A6C751" w14:textId="0A5CB56C" w:rsidR="002C0C4F" w:rsidRPr="003F393C" w:rsidRDefault="00C554D6" w:rsidP="003F393C">
      <w:pPr>
        <w:pStyle w:val="Subttulo"/>
        <w:sectPr w:rsidR="002C0C4F" w:rsidRPr="003F393C" w:rsidSect="0022764D">
          <w:footerReference w:type="default" r:id="rId8"/>
          <w:pgSz w:w="7920" w:h="12240" w:orient="landscape"/>
          <w:pgMar w:top="1872" w:right="1440" w:bottom="720" w:left="1440" w:header="720" w:footer="720" w:gutter="0"/>
          <w:pgNumType w:start="1"/>
          <w:cols w:space="720"/>
          <w:docGrid w:linePitch="360"/>
        </w:sectPr>
      </w:pPr>
      <w:sdt>
        <w:sdtPr>
          <w:alias w:val="School name"/>
          <w:tag w:val="School name"/>
          <w:id w:val="2128816111"/>
          <w:placeholder>
            <w:docPart w:val="743982A41B4B47ED980CA44D7489F1E8"/>
          </w:placeholder>
          <w:temporary/>
          <w:showingPlcHdr/>
          <w15:appearance w15:val="hidden"/>
        </w:sdtPr>
        <w:sdtEndPr/>
        <w:sdtContent>
          <w:r w:rsidR="009A4757" w:rsidRPr="004A0C53">
            <w:t>School name</w:t>
          </w:r>
        </w:sdtContent>
      </w:sdt>
    </w:p>
    <w:p w14:paraId="6A0995C4" w14:textId="7478C565" w:rsidR="001661D9" w:rsidRDefault="00FF2EF2" w:rsidP="001661D9">
      <w:pPr>
        <w:pStyle w:val="Cabealhodondice"/>
      </w:pPr>
      <w:bookmarkStart w:id="0" w:name="_Toc4526269"/>
      <w:bookmarkStart w:id="1" w:name="_Toc4525293"/>
      <w:r>
        <w:rPr>
          <w:noProof/>
          <w:sz w:val="20"/>
          <w:szCs w:val="20"/>
        </w:rPr>
        <w:lastRenderedPageBreak/>
        <w:drawing>
          <wp:anchor distT="0" distB="0" distL="114300" distR="114300" simplePos="0" relativeHeight="251694080" behindDoc="1" locked="0" layoutInCell="1" allowOverlap="1" wp14:anchorId="2008B55E" wp14:editId="39D63A99">
            <wp:simplePos x="0" y="0"/>
            <wp:positionH relativeFrom="margin">
              <wp:align>left</wp:align>
            </wp:positionH>
            <wp:positionV relativeFrom="paragraph">
              <wp:posOffset>535940</wp:posOffset>
            </wp:positionV>
            <wp:extent cx="1648460" cy="1648460"/>
            <wp:effectExtent l="19050" t="19050" r="27940" b="27940"/>
            <wp:wrapTight wrapText="bothSides">
              <wp:wrapPolygon edited="0">
                <wp:start x="-250" y="-250"/>
                <wp:lineTo x="-250" y="21716"/>
                <wp:lineTo x="21716" y="21716"/>
                <wp:lineTo x="21716" y="-250"/>
                <wp:lineTo x="-250" y="-250"/>
              </wp:wrapPolygon>
            </wp:wrapTight>
            <wp:docPr id="15" name="Imagem 15" descr="Uma imagem com pessoa, homem,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pessoa, homem, escuro&#10;&#10;Descrição gerad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648460" cy="1648460"/>
                    </a:xfrm>
                    <a:prstGeom prst="rect">
                      <a:avLst/>
                    </a:prstGeom>
                    <a:noFill/>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1661D9">
        <w:t>Biography</w:t>
      </w:r>
    </w:p>
    <w:p w14:paraId="7D2FC6A1" w14:textId="27D685B0" w:rsidR="003F393C" w:rsidRPr="003F393C" w:rsidRDefault="00FF2EF2" w:rsidP="003F393C">
      <w:r w:rsidRPr="00FF2EF2">
        <w:rPr>
          <w:rFonts w:asciiTheme="majorHAnsi" w:hAnsiTheme="majorHAnsi"/>
          <w:sz w:val="20"/>
          <w:szCs w:val="20"/>
        </w:rPr>
        <w:t>Laure Anderson regarded as one of Germany's best poets is well known for their groundbreaking work on Nature, Time, and Depression. They were born in the capital on 26 April 1616. Their father, Eugene Anderson, was the country's governor, considered by many the most ruthless leader in centuries. Laure Anderson grew mostly isolated and spent the days reading and writing poetry in the family library. Their first poems dealt mainly with Nature but were only published in the last years of their life. After graduating they were exiled from the country by their father for political commentary in 1639. They moved to Faroe Islands and quickly began their new life as a poet. In the same year, they met and married the love of their life, Cleopatra Johnson. At this convoluted time, they created poems about Time that ended up being their most appraised and influential work. In 1668 the Bump Affliction devoured the nation killing more than half the population, including their spouse. After hearing the news, their father decided to give them a pardon, but Laure Anderson refused to go back and continued their poetry life. Their latest, more mature work was more oriented to Depression. After their father's death, they traveled back to Germany in 1694, but in the middle of the trip, they died of heart disease.</w:t>
      </w:r>
    </w:p>
    <w:p w14:paraId="43BB51FB" w14:textId="77777777" w:rsidR="003F393C" w:rsidRDefault="003F393C" w:rsidP="003F393C">
      <w:pPr>
        <w:rPr>
          <w:rFonts w:asciiTheme="majorHAnsi" w:hAnsiTheme="majorHAnsi"/>
          <w:sz w:val="20"/>
          <w:szCs w:val="20"/>
        </w:rPr>
      </w:pPr>
    </w:p>
    <w:p w14:paraId="160BDD76" w14:textId="59285494" w:rsidR="003F393C" w:rsidRPr="003F393C" w:rsidRDefault="003F393C" w:rsidP="003F393C">
      <w:pPr>
        <w:sectPr w:rsidR="003F393C" w:rsidRPr="003F393C" w:rsidSect="000068EE">
          <w:type w:val="oddPage"/>
          <w:pgSz w:w="7920" w:h="12240" w:orient="landscape"/>
          <w:pgMar w:top="1872" w:right="1440" w:bottom="720" w:left="1440" w:header="720" w:footer="720" w:gutter="0"/>
          <w:pgNumType w:start="1"/>
          <w:cols w:space="720"/>
          <w:docGrid w:linePitch="360"/>
        </w:sectPr>
      </w:pPr>
    </w:p>
    <w:p w14:paraId="603BC411" w14:textId="77777777" w:rsidR="0071058F" w:rsidRPr="004A0C53" w:rsidRDefault="00917F72" w:rsidP="009C63F2">
      <w:pPr>
        <w:pStyle w:val="Title1"/>
      </w:pPr>
      <w:bookmarkStart w:id="2" w:name="_Toc4525295"/>
      <w:bookmarkStart w:id="3" w:name="_Toc4526271"/>
      <w:bookmarkStart w:id="4" w:name="_Toc4527259"/>
      <w:bookmarkStart w:id="5" w:name="_Toc5218898"/>
      <w:bookmarkEnd w:id="0"/>
      <w:bookmarkEnd w:id="1"/>
      <w:r w:rsidRPr="004A0C53">
        <w:rPr>
          <w:noProof/>
        </w:rPr>
        <w:lastRenderedPageBreak/>
        <w:drawing>
          <wp:anchor distT="0" distB="0" distL="114300" distR="114300" simplePos="0" relativeHeight="251687936" behindDoc="1" locked="0" layoutInCell="1" allowOverlap="1" wp14:anchorId="25A0E790" wp14:editId="2198E40C">
            <wp:simplePos x="0" y="0"/>
            <wp:positionH relativeFrom="column">
              <wp:posOffset>-152400</wp:posOffset>
            </wp:positionH>
            <wp:positionV relativeFrom="paragraph">
              <wp:posOffset>1000125</wp:posOffset>
            </wp:positionV>
            <wp:extent cx="1810512" cy="4745736"/>
            <wp:effectExtent l="0" t="0" r="0" b="0"/>
            <wp:wrapTight wrapText="right">
              <wp:wrapPolygon edited="0">
                <wp:start x="6591" y="434"/>
                <wp:lineTo x="3864" y="1127"/>
                <wp:lineTo x="2273" y="1648"/>
                <wp:lineTo x="2273" y="2515"/>
                <wp:lineTo x="3409" y="4769"/>
                <wp:lineTo x="682" y="5376"/>
                <wp:lineTo x="227" y="5550"/>
                <wp:lineTo x="455" y="6157"/>
                <wp:lineTo x="1591" y="7544"/>
                <wp:lineTo x="4318" y="8931"/>
                <wp:lineTo x="1136" y="10319"/>
                <wp:lineTo x="0" y="11273"/>
                <wp:lineTo x="0" y="11446"/>
                <wp:lineTo x="909" y="11880"/>
                <wp:lineTo x="3637" y="13094"/>
                <wp:lineTo x="8182" y="14481"/>
                <wp:lineTo x="5682" y="14654"/>
                <wp:lineTo x="3637" y="15261"/>
                <wp:lineTo x="3637" y="15955"/>
                <wp:lineTo x="6137" y="17256"/>
                <wp:lineTo x="6819" y="18643"/>
                <wp:lineTo x="8410" y="20031"/>
                <wp:lineTo x="10910" y="21331"/>
                <wp:lineTo x="12046" y="21331"/>
                <wp:lineTo x="11819" y="20031"/>
                <wp:lineTo x="7955" y="18643"/>
                <wp:lineTo x="9092" y="18643"/>
                <wp:lineTo x="14092" y="17256"/>
                <wp:lineTo x="15456" y="16302"/>
                <wp:lineTo x="15910" y="15868"/>
                <wp:lineTo x="15910" y="15088"/>
                <wp:lineTo x="13410" y="13094"/>
                <wp:lineTo x="15001" y="12400"/>
                <wp:lineTo x="15001" y="11966"/>
                <wp:lineTo x="14319" y="11706"/>
                <wp:lineTo x="12046" y="10145"/>
                <wp:lineTo x="8182" y="9278"/>
                <wp:lineTo x="5682" y="8931"/>
                <wp:lineTo x="5455" y="7544"/>
                <wp:lineTo x="10228" y="7544"/>
                <wp:lineTo x="16592" y="6764"/>
                <wp:lineTo x="16365" y="6157"/>
                <wp:lineTo x="20001" y="5810"/>
                <wp:lineTo x="20001" y="5029"/>
                <wp:lineTo x="17501" y="4509"/>
                <wp:lineTo x="17274" y="4162"/>
                <wp:lineTo x="15228" y="3382"/>
                <wp:lineTo x="17729" y="3122"/>
                <wp:lineTo x="17956" y="2428"/>
                <wp:lineTo x="16592" y="1734"/>
                <wp:lineTo x="7728" y="434"/>
                <wp:lineTo x="6591" y="434"/>
              </wp:wrapPolygon>
            </wp:wrapTight>
            <wp:docPr id="3" name="Picture 3" descr="Flowers on a 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wo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0512" cy="4745736"/>
                    </a:xfrm>
                    <a:prstGeom prst="rect">
                      <a:avLst/>
                    </a:prstGeom>
                  </pic:spPr>
                </pic:pic>
              </a:graphicData>
            </a:graphic>
            <wp14:sizeRelH relativeFrom="margin">
              <wp14:pctWidth>0</wp14:pctWidth>
            </wp14:sizeRelH>
            <wp14:sizeRelV relativeFrom="margin">
              <wp14:pctHeight>0</wp14:pctHeight>
            </wp14:sizeRelV>
          </wp:anchor>
        </w:drawing>
      </w:r>
      <w:sdt>
        <w:sdtPr>
          <w:alias w:val="Poem title"/>
          <w:tag w:val="Poem title"/>
          <w:id w:val="205376058"/>
          <w:placeholder>
            <w:docPart w:val="D78CB38CA6BF4129A681F09E322ACE77"/>
          </w:placeholder>
          <w:temporary/>
          <w:showingPlcHdr/>
          <w15:appearance w15:val="hidden"/>
        </w:sdtPr>
        <w:sdtEndPr/>
        <w:sdtContent>
          <w:r w:rsidR="00F3204B" w:rsidRPr="007E220F">
            <w:rPr>
              <w:u w:val="single"/>
            </w:rPr>
            <w:t>Jazz Hands</w:t>
          </w:r>
        </w:sdtContent>
      </w:sdt>
      <w:bookmarkEnd w:id="2"/>
      <w:bookmarkEnd w:id="3"/>
      <w:bookmarkEnd w:id="4"/>
      <w:bookmarkEnd w:id="5"/>
    </w:p>
    <w:sdt>
      <w:sdtPr>
        <w:alias w:val="Poem text"/>
        <w:tag w:val="Poem text"/>
        <w:id w:val="-305162082"/>
        <w:placeholder>
          <w:docPart w:val="CA0318E357904C59AC84017E9E9EDB25"/>
        </w:placeholder>
        <w:temporary/>
        <w:showingPlcHdr/>
        <w15:appearance w15:val="hidden"/>
      </w:sdtPr>
      <w:sdtEndPr/>
      <w:sdtContent>
        <w:p w14:paraId="6FDDB5F6" w14:textId="4789B142" w:rsidR="00917F72" w:rsidRPr="004A0C53" w:rsidRDefault="00917F72" w:rsidP="00917F72">
          <w:pPr>
            <w:pStyle w:val="Text1"/>
          </w:pPr>
          <w:r w:rsidRPr="004A0C53">
            <w:t>what do you call it?</w:t>
          </w:r>
        </w:p>
        <w:p w14:paraId="279A8CE3" w14:textId="77777777" w:rsidR="00917F72" w:rsidRPr="004A0C53" w:rsidRDefault="00917F72" w:rsidP="00917F72">
          <w:pPr>
            <w:pStyle w:val="Text1"/>
          </w:pPr>
          <w:r w:rsidRPr="004A0C53">
            <w:t>spread fingers and</w:t>
          </w:r>
        </w:p>
        <w:p w14:paraId="6F1BB74E" w14:textId="77777777" w:rsidR="00917F72" w:rsidRPr="004A0C53" w:rsidRDefault="00917F72" w:rsidP="00917F72">
          <w:pPr>
            <w:pStyle w:val="Text1"/>
          </w:pPr>
          <w:r w:rsidRPr="004A0C53">
            <w:t>shake or jingle</w:t>
          </w:r>
        </w:p>
        <w:p w14:paraId="1554192F" w14:textId="77777777" w:rsidR="00917F72" w:rsidRPr="004A0C53" w:rsidRDefault="00917F72" w:rsidP="00917F72">
          <w:pPr>
            <w:pStyle w:val="Text1"/>
          </w:pPr>
        </w:p>
        <w:p w14:paraId="5656DEA3" w14:textId="77777777" w:rsidR="00917F72" w:rsidRPr="004A0C53" w:rsidRDefault="00917F72" w:rsidP="00917F72">
          <w:pPr>
            <w:pStyle w:val="Text1"/>
          </w:pPr>
          <w:r w:rsidRPr="004A0C53">
            <w:t>doesn't matter how old</w:t>
          </w:r>
        </w:p>
        <w:p w14:paraId="5DA806C1" w14:textId="77777777" w:rsidR="00917F72" w:rsidRPr="004A0C53" w:rsidRDefault="00917F72" w:rsidP="00917F72">
          <w:pPr>
            <w:pStyle w:val="Text1"/>
          </w:pPr>
          <w:r w:rsidRPr="004A0C53">
            <w:t>how young the culture</w:t>
          </w:r>
        </w:p>
        <w:p w14:paraId="1217F767" w14:textId="77777777" w:rsidR="00917F72" w:rsidRPr="004A0C53" w:rsidRDefault="00917F72" w:rsidP="00917F72">
          <w:pPr>
            <w:pStyle w:val="Text1"/>
          </w:pPr>
          <w:r w:rsidRPr="004A0C53">
            <w:t>recognized worldwide</w:t>
          </w:r>
        </w:p>
        <w:p w14:paraId="3C7AE35D" w14:textId="77777777" w:rsidR="00917F72" w:rsidRPr="004A0C53" w:rsidRDefault="00917F72" w:rsidP="00917F72">
          <w:pPr>
            <w:pStyle w:val="Text1"/>
          </w:pPr>
        </w:p>
        <w:p w14:paraId="5171426C" w14:textId="77777777" w:rsidR="00917F72" w:rsidRPr="004A0C53" w:rsidRDefault="00917F72" w:rsidP="00917F72">
          <w:pPr>
            <w:pStyle w:val="Text1"/>
          </w:pPr>
          <w:r w:rsidRPr="004A0C53">
            <w:t>comic or ironic</w:t>
          </w:r>
        </w:p>
        <w:p w14:paraId="010E08B2" w14:textId="77777777" w:rsidR="00917F72" w:rsidRPr="004A0C53" w:rsidRDefault="00917F72" w:rsidP="00917F72">
          <w:pPr>
            <w:pStyle w:val="Text1"/>
          </w:pPr>
          <w:r w:rsidRPr="004A0C53">
            <w:t>up, down, sideways</w:t>
          </w:r>
        </w:p>
        <w:p w14:paraId="127057E1" w14:textId="77777777" w:rsidR="00917F72" w:rsidRPr="004A0C53" w:rsidRDefault="00917F72" w:rsidP="00917F72">
          <w:pPr>
            <w:pStyle w:val="Text1"/>
          </w:pPr>
        </w:p>
        <w:p w14:paraId="7AE80397" w14:textId="77777777" w:rsidR="00917F72" w:rsidRPr="004A0C53" w:rsidRDefault="00917F72" w:rsidP="00917F72">
          <w:pPr>
            <w:pStyle w:val="Text1"/>
          </w:pPr>
          <w:r w:rsidRPr="004A0C53">
            <w:t>necessary to add a flourish</w:t>
          </w:r>
        </w:p>
        <w:p w14:paraId="31DEADAE" w14:textId="77777777" w:rsidR="00917F72" w:rsidRPr="004A0C53" w:rsidRDefault="00917F72" w:rsidP="00917F72">
          <w:pPr>
            <w:pStyle w:val="Text1"/>
          </w:pPr>
          <w:r w:rsidRPr="004A0C53">
            <w:t>add pizzazz</w:t>
          </w:r>
        </w:p>
        <w:p w14:paraId="46B9CB25" w14:textId="77777777" w:rsidR="00917F72" w:rsidRPr="004A0C53" w:rsidRDefault="00917F72" w:rsidP="00917F72">
          <w:pPr>
            <w:pStyle w:val="Text1"/>
          </w:pPr>
        </w:p>
        <w:p w14:paraId="60B32999" w14:textId="77777777" w:rsidR="00917F72" w:rsidRPr="004A0C53" w:rsidRDefault="00917F72" w:rsidP="00917F72">
          <w:pPr>
            <w:pStyle w:val="Text1"/>
          </w:pPr>
          <w:r w:rsidRPr="004A0C53">
            <w:t>excessive</w:t>
          </w:r>
        </w:p>
        <w:p w14:paraId="544FC6A5" w14:textId="77777777" w:rsidR="00917F72" w:rsidRPr="004A0C53" w:rsidRDefault="00917F72" w:rsidP="00917F72">
          <w:pPr>
            <w:pStyle w:val="Text1"/>
          </w:pPr>
          <w:r w:rsidRPr="004A0C53">
            <w:t>percussive</w:t>
          </w:r>
        </w:p>
        <w:p w14:paraId="13848FA5" w14:textId="77777777" w:rsidR="00917F72" w:rsidRPr="004A0C53" w:rsidRDefault="00917F72" w:rsidP="00917F72">
          <w:pPr>
            <w:pStyle w:val="Text1"/>
          </w:pPr>
          <w:r w:rsidRPr="004A0C53">
            <w:t>immoderate</w:t>
          </w:r>
        </w:p>
        <w:p w14:paraId="5F876F67" w14:textId="77777777" w:rsidR="00917F72" w:rsidRPr="004A0C53" w:rsidRDefault="00917F72" w:rsidP="00917F72">
          <w:pPr>
            <w:pStyle w:val="Text1"/>
          </w:pPr>
          <w:r w:rsidRPr="004A0C53">
            <w:t>extravagant</w:t>
          </w:r>
        </w:p>
        <w:p w14:paraId="69C9A0AD" w14:textId="77777777" w:rsidR="00917F72" w:rsidRPr="004A0C53" w:rsidRDefault="00917F72" w:rsidP="00917F72">
          <w:pPr>
            <w:pStyle w:val="Text1"/>
          </w:pPr>
        </w:p>
        <w:p w14:paraId="7725FA04" w14:textId="77777777" w:rsidR="00917F72" w:rsidRPr="004A0C53" w:rsidRDefault="00917F72" w:rsidP="00917F72">
          <w:pPr>
            <w:pStyle w:val="Text1"/>
          </w:pPr>
          <w:r w:rsidRPr="004A0C53">
            <w:t>dance</w:t>
          </w:r>
        </w:p>
        <w:p w14:paraId="06F55E3F" w14:textId="77777777" w:rsidR="00917F72" w:rsidRPr="004A0C53" w:rsidRDefault="00917F72" w:rsidP="00917F72">
          <w:pPr>
            <w:pStyle w:val="Text1"/>
          </w:pPr>
        </w:p>
        <w:p w14:paraId="0E2D54DB" w14:textId="7853A063" w:rsidR="00C93994" w:rsidRDefault="00917F72" w:rsidP="00917F72">
          <w:pPr>
            <w:pStyle w:val="Text1"/>
          </w:pPr>
          <w:r w:rsidRPr="004A0C53">
            <w:t>with jazz hands</w:t>
          </w:r>
        </w:p>
      </w:sdtContent>
    </w:sdt>
    <w:p w14:paraId="3B3CF472" w14:textId="3F70A270" w:rsidR="00C93994" w:rsidRDefault="003F393C" w:rsidP="003F393C">
      <w:pPr>
        <w:tabs>
          <w:tab w:val="right" w:pos="5040"/>
        </w:tabs>
        <w:rPr>
          <w:rFonts w:asciiTheme="majorHAnsi" w:hAnsiTheme="majorHAnsi"/>
        </w:rPr>
      </w:pPr>
      <w:r>
        <w:tab/>
      </w:r>
    </w:p>
    <w:p w14:paraId="79CF00F2" w14:textId="379278C9" w:rsidR="00C93994" w:rsidRPr="0079429E" w:rsidRDefault="00C93994" w:rsidP="00C93994">
      <w:pPr>
        <w:pStyle w:val="Title4"/>
        <w:rPr>
          <w:rStyle w:val="Author1"/>
        </w:rPr>
      </w:pPr>
      <w:r>
        <w:rPr>
          <w:noProof/>
        </w:rPr>
        <w:lastRenderedPageBreak/>
        <w:drawing>
          <wp:anchor distT="0" distB="0" distL="114300" distR="114300" simplePos="0" relativeHeight="251693056" behindDoc="1" locked="0" layoutInCell="1" allowOverlap="1" wp14:anchorId="7A717079" wp14:editId="1304E6BA">
            <wp:simplePos x="0" y="0"/>
            <wp:positionH relativeFrom="page">
              <wp:posOffset>1924050</wp:posOffset>
            </wp:positionH>
            <wp:positionV relativeFrom="paragraph">
              <wp:posOffset>-1418428</wp:posOffset>
            </wp:positionV>
            <wp:extent cx="3200400" cy="3207385"/>
            <wp:effectExtent l="0" t="0" r="0" b="0"/>
            <wp:wrapNone/>
            <wp:docPr id="14" name="Imagem 14" descr="Uma imagem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relógi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200400" cy="3207385"/>
                    </a:xfrm>
                    <a:prstGeom prst="rect">
                      <a:avLst/>
                    </a:prstGeom>
                  </pic:spPr>
                </pic:pic>
              </a:graphicData>
            </a:graphic>
          </wp:anchor>
        </w:drawing>
      </w:r>
      <w:sdt>
        <w:sdtPr>
          <w:rPr>
            <w:rFonts w:asciiTheme="majorHAnsi" w:hAnsiTheme="majorHAnsi"/>
            <w:sz w:val="24"/>
          </w:rPr>
          <w:alias w:val="Poem title"/>
          <w:tag w:val="Poem title"/>
          <w:id w:val="1668680309"/>
          <w:placeholder>
            <w:docPart w:val="61C5FC65D1EA47C9B63FD90B98B299E0"/>
          </w:placeholder>
          <w:temporary/>
          <w:showingPlcHdr/>
          <w15:appearance w15:val="hidden"/>
        </w:sdtPr>
        <w:sdtEndPr>
          <w:rPr>
            <w:sz w:val="56"/>
          </w:rPr>
        </w:sdtEndPr>
        <w:sdtContent>
          <w:r w:rsidRPr="00C45272">
            <w:rPr>
              <w:rFonts w:asciiTheme="majorHAnsi" w:hAnsiTheme="majorHAnsi"/>
              <w:color w:val="A25EEC"/>
            </w:rPr>
            <w:t>Poem title</w:t>
          </w:r>
        </w:sdtContent>
      </w:sdt>
    </w:p>
    <w:sdt>
      <w:sdtPr>
        <w:rPr>
          <w:rFonts w:asciiTheme="majorHAnsi" w:hAnsiTheme="majorHAnsi"/>
        </w:rPr>
        <w:alias w:val="Poem text"/>
        <w:tag w:val="Poem text"/>
        <w:id w:val="-664244992"/>
        <w:placeholder>
          <w:docPart w:val="4FB570AD46824C03A91B3E03D12CC522"/>
        </w:placeholder>
        <w:temporary/>
        <w:showingPlcHdr/>
        <w15:appearance w15:val="hidden"/>
      </w:sdtPr>
      <w:sdtEndPr/>
      <w:sdtContent>
        <w:p w14:paraId="15644DEF" w14:textId="77777777" w:rsidR="00C93994" w:rsidRPr="0079429E" w:rsidRDefault="00C93994" w:rsidP="00C93994">
          <w:pPr>
            <w:rPr>
              <w:rFonts w:asciiTheme="majorHAnsi" w:hAnsiTheme="majorHAnsi"/>
            </w:rPr>
          </w:pPr>
          <w:r w:rsidRPr="0079429E">
            <w:rPr>
              <w:rFonts w:asciiTheme="majorHAnsi" w:hAnsiTheme="majorHAnsi"/>
            </w:rPr>
            <w:t>To get started right away, just tap any placeholder text (such as this) and start typing. Add new pages by putting the cursor in front of the “Authors” heading and going to Blank Page on the Insert tab.</w:t>
          </w:r>
        </w:p>
        <w:p w14:paraId="440E93C7" w14:textId="77777777" w:rsidR="00C93994" w:rsidRPr="0079429E" w:rsidRDefault="00C93994" w:rsidP="00C93994">
          <w:pPr>
            <w:rPr>
              <w:rFonts w:asciiTheme="majorHAnsi" w:hAnsiTheme="majorHAnsi"/>
            </w:rPr>
          </w:pPr>
          <w:r w:rsidRPr="0079429E">
            <w:rPr>
              <w:rFonts w:asciiTheme="majorHAnsi" w:hAnsiTheme="majorHAnsi"/>
            </w:rPr>
            <w:t>Want something different? No problem! Change the look of the layout using font and paragraph styles on the Home tab.</w:t>
          </w:r>
        </w:p>
        <w:p w14:paraId="7E481DD8" w14:textId="77777777" w:rsidR="00C93994" w:rsidRPr="0079429E" w:rsidRDefault="00C93994" w:rsidP="00C93994">
          <w:pPr>
            <w:rPr>
              <w:rFonts w:asciiTheme="majorHAnsi" w:hAnsiTheme="majorHAnsi"/>
            </w:rPr>
          </w:pPr>
          <w:r w:rsidRPr="0079429E">
            <w:rPr>
              <w:rFonts w:asciiTheme="majorHAnsi" w:hAnsiTheme="majorHAnsi"/>
            </w:rPr>
            <w:t>When you’re ready to print, print on both sides, flipped on the short edge.</w:t>
          </w:r>
        </w:p>
      </w:sdtContent>
    </w:sdt>
    <w:p w14:paraId="2FADDE88" w14:textId="77777777" w:rsidR="00C93994" w:rsidRPr="0079429E" w:rsidRDefault="00C93994" w:rsidP="00C93994">
      <w:pPr>
        <w:rPr>
          <w:rFonts w:asciiTheme="majorHAnsi" w:hAnsiTheme="majorHAnsi"/>
        </w:rPr>
      </w:pPr>
      <w:r w:rsidRPr="0079429E">
        <w:rPr>
          <w:rFonts w:asciiTheme="majorHAnsi" w:hAnsiTheme="majorHAnsi"/>
        </w:rPr>
        <w:t xml:space="preserve">Want more? </w:t>
      </w:r>
    </w:p>
    <w:p w14:paraId="6727AE39" w14:textId="1EB00545" w:rsidR="00917F72" w:rsidRDefault="00917F72" w:rsidP="00917F72">
      <w:pPr>
        <w:pStyle w:val="Text1"/>
      </w:pPr>
    </w:p>
    <w:p w14:paraId="61C6D7F2" w14:textId="5BFCBD41" w:rsidR="00B4741C" w:rsidRPr="00B4741C" w:rsidRDefault="00B4741C" w:rsidP="00B4741C"/>
    <w:p w14:paraId="09F5415B" w14:textId="20D8F243" w:rsidR="00B4741C" w:rsidRPr="00B4741C" w:rsidRDefault="00B4741C" w:rsidP="00B4741C"/>
    <w:p w14:paraId="3DD2C2A4" w14:textId="5981E04C" w:rsidR="00B4741C" w:rsidRPr="00B4741C" w:rsidRDefault="00B4741C" w:rsidP="00B4741C"/>
    <w:p w14:paraId="6686B1D4" w14:textId="5860F345" w:rsidR="00B4741C" w:rsidRPr="00B4741C" w:rsidRDefault="00B4741C" w:rsidP="00B4741C"/>
    <w:p w14:paraId="1A61956E" w14:textId="2CAE5E00" w:rsidR="00B4741C" w:rsidRPr="00B4741C" w:rsidRDefault="00B4741C" w:rsidP="00B4741C"/>
    <w:p w14:paraId="3858F2F4" w14:textId="476D4305" w:rsidR="00B4741C" w:rsidRPr="00B4741C" w:rsidRDefault="00B4741C" w:rsidP="00B4741C"/>
    <w:p w14:paraId="45B1027D" w14:textId="32B94FED" w:rsidR="00B4741C" w:rsidRPr="00B4741C" w:rsidRDefault="00B4741C" w:rsidP="00B4741C"/>
    <w:p w14:paraId="0A3BFAC3" w14:textId="3A0FBF24" w:rsidR="00B4741C" w:rsidRPr="00B4741C" w:rsidRDefault="00B4741C" w:rsidP="00B4741C"/>
    <w:p w14:paraId="092499AE" w14:textId="5C285444" w:rsidR="00B4741C" w:rsidRPr="00B4741C" w:rsidRDefault="00B4741C" w:rsidP="00B4741C"/>
    <w:p w14:paraId="1235AD6A" w14:textId="77777777" w:rsidR="00B4741C" w:rsidRPr="00B4741C" w:rsidRDefault="00B4741C" w:rsidP="003F393C">
      <w:pPr>
        <w:jc w:val="right"/>
      </w:pPr>
    </w:p>
    <w:bookmarkStart w:id="6" w:name="_Toc4526270"/>
    <w:bookmarkStart w:id="7" w:name="_Toc4527258"/>
    <w:bookmarkStart w:id="8" w:name="_Toc5218899"/>
    <w:bookmarkStart w:id="9" w:name="_Toc4527260"/>
    <w:bookmarkStart w:id="10" w:name="_Toc4525294"/>
    <w:p w14:paraId="7C1D1159" w14:textId="5550CC25" w:rsidR="0033256C" w:rsidRPr="0079429E" w:rsidRDefault="00C93994" w:rsidP="009C63F2">
      <w:pPr>
        <w:pStyle w:val="Title2"/>
        <w:rPr>
          <w:rFonts w:asciiTheme="majorHAnsi" w:hAnsiTheme="majorHAnsi"/>
        </w:rPr>
      </w:pPr>
      <w:r w:rsidRPr="0079429E">
        <w:rPr>
          <w:rFonts w:asciiTheme="majorHAnsi" w:hAnsiTheme="majorHAnsi"/>
          <w:noProof/>
        </w:rPr>
        <w:lastRenderedPageBreak/>
        <mc:AlternateContent>
          <mc:Choice Requires="wps">
            <w:drawing>
              <wp:anchor distT="0" distB="0" distL="320040" distR="320040" simplePos="0" relativeHeight="251678720" behindDoc="1" locked="0" layoutInCell="1" allowOverlap="1" wp14:anchorId="3E482731" wp14:editId="74BA6C10">
                <wp:simplePos x="0" y="0"/>
                <wp:positionH relativeFrom="column">
                  <wp:posOffset>1020445</wp:posOffset>
                </wp:positionH>
                <wp:positionV relativeFrom="paragraph">
                  <wp:posOffset>873760</wp:posOffset>
                </wp:positionV>
                <wp:extent cx="3048635" cy="3232150"/>
                <wp:effectExtent l="0" t="0" r="0" b="0"/>
                <wp:wrapTight wrapText="bothSides">
                  <wp:wrapPolygon edited="0">
                    <wp:start x="12822" y="127"/>
                    <wp:lineTo x="9988" y="1400"/>
                    <wp:lineTo x="7288" y="2292"/>
                    <wp:lineTo x="3509" y="5983"/>
                    <wp:lineTo x="3644" y="6493"/>
                    <wp:lineTo x="1620" y="6875"/>
                    <wp:lineTo x="1620" y="8530"/>
                    <wp:lineTo x="945" y="10567"/>
                    <wp:lineTo x="810" y="11458"/>
                    <wp:lineTo x="2295" y="12604"/>
                    <wp:lineTo x="3644" y="12604"/>
                    <wp:lineTo x="1890" y="14131"/>
                    <wp:lineTo x="1890" y="14640"/>
                    <wp:lineTo x="2834" y="14640"/>
                    <wp:lineTo x="2969" y="17569"/>
                    <wp:lineTo x="4184" y="18714"/>
                    <wp:lineTo x="5129" y="18714"/>
                    <wp:lineTo x="5129" y="19606"/>
                    <wp:lineTo x="6074" y="19606"/>
                    <wp:lineTo x="9448" y="19096"/>
                    <wp:lineTo x="10258" y="18714"/>
                    <wp:lineTo x="16062" y="16932"/>
                    <wp:lineTo x="16467" y="16677"/>
                    <wp:lineTo x="17816" y="15022"/>
                    <wp:lineTo x="18761" y="14640"/>
                    <wp:lineTo x="18761" y="13495"/>
                    <wp:lineTo x="17816" y="12604"/>
                    <wp:lineTo x="19841" y="10567"/>
                    <wp:lineTo x="20921" y="8784"/>
                    <wp:lineTo x="20921" y="8530"/>
                    <wp:lineTo x="19166" y="6493"/>
                    <wp:lineTo x="16197" y="4456"/>
                    <wp:lineTo x="15657" y="2419"/>
                    <wp:lineTo x="14172" y="1018"/>
                    <wp:lineTo x="13497" y="127"/>
                    <wp:lineTo x="12822" y="127"/>
                  </wp:wrapPolygon>
                </wp:wrapTight>
                <wp:docPr id="17" name="Oval 17" descr="Ink spot"/>
                <wp:cNvGraphicFramePr/>
                <a:graphic xmlns:a="http://schemas.openxmlformats.org/drawingml/2006/main">
                  <a:graphicData uri="http://schemas.microsoft.com/office/word/2010/wordprocessingShape">
                    <wps:wsp>
                      <wps:cNvSpPr/>
                      <wps:spPr>
                        <a:xfrm>
                          <a:off x="0" y="0"/>
                          <a:ext cx="3048635" cy="3232150"/>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31383" id="Oval 17" o:spid="_x0000_s1026" alt="Ink spot" style="position:absolute;margin-left:80.35pt;margin-top:68.8pt;width:240.05pt;height:254.5pt;z-index:-251637760;visibility:visible;mso-wrap-style:square;mso-width-percent:0;mso-height-percent:0;mso-wrap-distance-left:25.2pt;mso-wrap-distance-top:0;mso-wrap-distance-right:25.2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" stroked="f" strokeweight="1pt">
                <v:fill r:id="rId14" o:title="Ink spot" recolor="t" rotate="t" type="frame"/>
                <v:stroke joinstyle="miter"/>
                <w10:wrap type="tight"/>
              </v:oval>
            </w:pict>
          </mc:Fallback>
        </mc:AlternateContent>
      </w:r>
      <w:sdt>
        <w:sdtPr>
          <w:rPr>
            <w:rFonts w:asciiTheme="majorHAnsi" w:hAnsiTheme="majorHAnsi"/>
          </w:rPr>
          <w:alias w:val="Poem title"/>
          <w:tag w:val="Poem title"/>
          <w:id w:val="392550595"/>
          <w:placeholder>
            <w:docPart w:val="5E338CF20D4549A69DF601EF08885892"/>
          </w:placeholder>
          <w:temporary/>
          <w:showingPlcHdr/>
          <w15:appearance w15:val="hidden"/>
        </w:sdtPr>
        <w:sdtEndPr/>
        <w:sdtContent>
          <w:r w:rsidR="00917F72" w:rsidRPr="0079429E">
            <w:rPr>
              <w:rFonts w:asciiTheme="majorHAnsi" w:hAnsiTheme="majorHAnsi"/>
            </w:rPr>
            <w:t>poetry</w:t>
          </w:r>
        </w:sdtContent>
      </w:sdt>
      <w:bookmarkEnd w:id="6"/>
      <w:bookmarkEnd w:id="7"/>
      <w:bookmarkEnd w:id="8"/>
    </w:p>
    <w:bookmarkEnd w:id="10" w:displacedByCustomXml="next"/>
    <w:sdt>
      <w:sdtPr>
        <w:rPr>
          <w:rFonts w:asciiTheme="majorHAnsi" w:hAnsiTheme="majorHAnsi"/>
        </w:rPr>
        <w:alias w:val="Poem text"/>
        <w:tag w:val="Poem text"/>
        <w:id w:val="1312981055"/>
        <w:placeholder>
          <w:docPart w:val="94807C1FED0A4952AE07271E570A1E67"/>
        </w:placeholder>
        <w:temporary/>
        <w:showingPlcHdr/>
        <w15:appearance w15:val="hidden"/>
      </w:sdtPr>
      <w:sdtEndPr>
        <w:rPr>
          <w:rFonts w:asciiTheme="minorHAnsi" w:hAnsiTheme="minorHAnsi"/>
        </w:rPr>
      </w:sdtEndPr>
      <w:sdtContent>
        <w:p w14:paraId="022F8197" w14:textId="77777777" w:rsidR="00917F72" w:rsidRPr="0079429E" w:rsidRDefault="00917F72" w:rsidP="00DF135B">
          <w:pPr>
            <w:pStyle w:val="Text2"/>
            <w:rPr>
              <w:rFonts w:asciiTheme="majorHAnsi" w:hAnsiTheme="majorHAnsi"/>
            </w:rPr>
          </w:pPr>
          <w:r w:rsidRPr="0079429E">
            <w:rPr>
              <w:rFonts w:asciiTheme="majorHAnsi" w:hAnsiTheme="majorHAnsi"/>
            </w:rPr>
            <w:t>patterns</w:t>
          </w:r>
        </w:p>
        <w:p w14:paraId="738B33E0" w14:textId="77777777" w:rsidR="00917F72" w:rsidRPr="0079429E" w:rsidRDefault="00917F72" w:rsidP="00DF135B">
          <w:pPr>
            <w:pStyle w:val="Text2"/>
            <w:rPr>
              <w:rFonts w:asciiTheme="majorHAnsi" w:hAnsiTheme="majorHAnsi"/>
            </w:rPr>
          </w:pPr>
          <w:r w:rsidRPr="0079429E">
            <w:rPr>
              <w:rFonts w:asciiTheme="majorHAnsi" w:hAnsiTheme="majorHAnsi"/>
            </w:rPr>
            <w:t>oddly</w:t>
          </w:r>
        </w:p>
        <w:p w14:paraId="3E521728" w14:textId="77777777" w:rsidR="00917F72" w:rsidRPr="0079429E" w:rsidRDefault="00917F72" w:rsidP="00DF135B">
          <w:pPr>
            <w:pStyle w:val="Text2"/>
            <w:rPr>
              <w:rFonts w:asciiTheme="majorHAnsi" w:hAnsiTheme="majorHAnsi"/>
            </w:rPr>
          </w:pPr>
          <w:r w:rsidRPr="0079429E">
            <w:rPr>
              <w:rFonts w:asciiTheme="majorHAnsi" w:hAnsiTheme="majorHAnsi"/>
            </w:rPr>
            <w:t>evening</w:t>
          </w:r>
        </w:p>
        <w:p w14:paraId="6E4F30F8" w14:textId="77777777" w:rsidR="00917F72" w:rsidRPr="0079429E" w:rsidRDefault="00917F72" w:rsidP="00DF135B">
          <w:pPr>
            <w:pStyle w:val="Text2"/>
            <w:rPr>
              <w:rFonts w:asciiTheme="majorHAnsi" w:hAnsiTheme="majorHAnsi"/>
            </w:rPr>
          </w:pPr>
          <w:r w:rsidRPr="0079429E">
            <w:rPr>
              <w:rFonts w:asciiTheme="majorHAnsi" w:hAnsiTheme="majorHAnsi"/>
            </w:rPr>
            <w:t>traces</w:t>
          </w:r>
        </w:p>
        <w:p w14:paraId="6F169952" w14:textId="77777777" w:rsidR="00917F72" w:rsidRPr="0079429E" w:rsidRDefault="00917F72" w:rsidP="00DF135B">
          <w:pPr>
            <w:pStyle w:val="Text2"/>
            <w:rPr>
              <w:rFonts w:asciiTheme="majorHAnsi" w:hAnsiTheme="majorHAnsi"/>
            </w:rPr>
          </w:pPr>
          <w:r w:rsidRPr="0079429E">
            <w:rPr>
              <w:rFonts w:asciiTheme="majorHAnsi" w:hAnsiTheme="majorHAnsi"/>
            </w:rPr>
            <w:t>round</w:t>
          </w:r>
        </w:p>
        <w:p w14:paraId="5104C91D" w14:textId="77777777" w:rsidR="00917F72" w:rsidRPr="004A0C53" w:rsidRDefault="00917F72" w:rsidP="00DF135B">
          <w:pPr>
            <w:pStyle w:val="Text2"/>
          </w:pPr>
          <w:r w:rsidRPr="0079429E">
            <w:rPr>
              <w:rFonts w:asciiTheme="majorHAnsi" w:hAnsiTheme="majorHAnsi"/>
            </w:rPr>
            <w:t>you</w:t>
          </w:r>
        </w:p>
      </w:sdtContent>
    </w:sdt>
    <w:bookmarkEnd w:id="9" w:displacedByCustomXml="prev"/>
    <w:sectPr w:rsidR="00917F72" w:rsidRPr="004A0C53" w:rsidSect="003F393C">
      <w:footerReference w:type="even" r:id="rId15"/>
      <w:footerReference w:type="default" r:id="rId16"/>
      <w:type w:val="oddPage"/>
      <w:pgSz w:w="7920" w:h="12240" w:orient="landscape"/>
      <w:pgMar w:top="1872"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D2D4B" w14:textId="77777777" w:rsidR="00C554D6" w:rsidRDefault="00C554D6" w:rsidP="00B8645F">
      <w:pPr>
        <w:spacing w:after="0" w:line="240" w:lineRule="auto"/>
      </w:pPr>
      <w:r>
        <w:separator/>
      </w:r>
    </w:p>
  </w:endnote>
  <w:endnote w:type="continuationSeparator" w:id="0">
    <w:p w14:paraId="59A4DF40" w14:textId="77777777" w:rsidR="00C554D6" w:rsidRDefault="00C554D6" w:rsidP="00B8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GGothicM">
    <w:charset w:val="80"/>
    <w:family w:val="modern"/>
    <w:pitch w:val="fixed"/>
    <w:sig w:usb0="80000281" w:usb1="28C76CF8"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82E" w14:textId="77777777" w:rsidR="00900041" w:rsidRDefault="00900041" w:rsidP="0022764D">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622452"/>
      <w:docPartObj>
        <w:docPartGallery w:val="Page Numbers (Bottom of Page)"/>
        <w:docPartUnique/>
      </w:docPartObj>
    </w:sdtPr>
    <w:sdtEndPr/>
    <w:sdtContent>
      <w:p w14:paraId="083BAA86" w14:textId="4888B794" w:rsidR="000221CB" w:rsidRDefault="00C554D6" w:rsidP="003F393C">
        <w:pPr>
          <w:pStyle w:val="Rodap"/>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15B" w14:textId="4A5BD113" w:rsidR="00477624" w:rsidRPr="003F393C" w:rsidRDefault="00477624" w:rsidP="003F39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1845D" w14:textId="77777777" w:rsidR="00C554D6" w:rsidRDefault="00C554D6" w:rsidP="00B8645F">
      <w:pPr>
        <w:spacing w:after="0" w:line="240" w:lineRule="auto"/>
      </w:pPr>
      <w:r>
        <w:separator/>
      </w:r>
    </w:p>
  </w:footnote>
  <w:footnote w:type="continuationSeparator" w:id="0">
    <w:p w14:paraId="4F47F659" w14:textId="77777777" w:rsidR="00C554D6" w:rsidRDefault="00C554D6" w:rsidP="00B864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bookFoldPrint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3F"/>
    <w:rsid w:val="000002DB"/>
    <w:rsid w:val="00002DD0"/>
    <w:rsid w:val="000068EE"/>
    <w:rsid w:val="00010610"/>
    <w:rsid w:val="00015741"/>
    <w:rsid w:val="00016488"/>
    <w:rsid w:val="00017531"/>
    <w:rsid w:val="000221CB"/>
    <w:rsid w:val="000314AA"/>
    <w:rsid w:val="000353B9"/>
    <w:rsid w:val="0004796D"/>
    <w:rsid w:val="0005569E"/>
    <w:rsid w:val="0007402C"/>
    <w:rsid w:val="000751CA"/>
    <w:rsid w:val="00091486"/>
    <w:rsid w:val="000A39C2"/>
    <w:rsid w:val="000A7488"/>
    <w:rsid w:val="000A7ED3"/>
    <w:rsid w:val="000B0161"/>
    <w:rsid w:val="000B07A9"/>
    <w:rsid w:val="000B31E5"/>
    <w:rsid w:val="000C45B8"/>
    <w:rsid w:val="000E20CC"/>
    <w:rsid w:val="000F1BAD"/>
    <w:rsid w:val="000F4F09"/>
    <w:rsid w:val="00111383"/>
    <w:rsid w:val="00120365"/>
    <w:rsid w:val="001308D8"/>
    <w:rsid w:val="001661D9"/>
    <w:rsid w:val="00171409"/>
    <w:rsid w:val="0018040B"/>
    <w:rsid w:val="001830F0"/>
    <w:rsid w:val="001B4AAF"/>
    <w:rsid w:val="001C4837"/>
    <w:rsid w:val="001D265C"/>
    <w:rsid w:val="001D40E7"/>
    <w:rsid w:val="001D4F1D"/>
    <w:rsid w:val="001E10A8"/>
    <w:rsid w:val="001E437C"/>
    <w:rsid w:val="001F307A"/>
    <w:rsid w:val="001F3682"/>
    <w:rsid w:val="00210F45"/>
    <w:rsid w:val="00211BE4"/>
    <w:rsid w:val="00225D76"/>
    <w:rsid w:val="0022764D"/>
    <w:rsid w:val="00255252"/>
    <w:rsid w:val="002619A0"/>
    <w:rsid w:val="00276F66"/>
    <w:rsid w:val="0028152A"/>
    <w:rsid w:val="00281A33"/>
    <w:rsid w:val="002919EA"/>
    <w:rsid w:val="00295522"/>
    <w:rsid w:val="002B2E9F"/>
    <w:rsid w:val="002C0C4F"/>
    <w:rsid w:val="002F59EC"/>
    <w:rsid w:val="00303386"/>
    <w:rsid w:val="00320139"/>
    <w:rsid w:val="003215FC"/>
    <w:rsid w:val="0033256C"/>
    <w:rsid w:val="0034393F"/>
    <w:rsid w:val="00347D0F"/>
    <w:rsid w:val="00357D6F"/>
    <w:rsid w:val="003640C2"/>
    <w:rsid w:val="003708FE"/>
    <w:rsid w:val="00380BA4"/>
    <w:rsid w:val="003A0FD1"/>
    <w:rsid w:val="003A7E62"/>
    <w:rsid w:val="003B408A"/>
    <w:rsid w:val="003B4976"/>
    <w:rsid w:val="003D1265"/>
    <w:rsid w:val="003E4767"/>
    <w:rsid w:val="003E7BC3"/>
    <w:rsid w:val="003F0235"/>
    <w:rsid w:val="003F393C"/>
    <w:rsid w:val="00405904"/>
    <w:rsid w:val="0041147B"/>
    <w:rsid w:val="004341E4"/>
    <w:rsid w:val="00453ADA"/>
    <w:rsid w:val="00473EFB"/>
    <w:rsid w:val="00477624"/>
    <w:rsid w:val="004944F7"/>
    <w:rsid w:val="004946C8"/>
    <w:rsid w:val="004A0C53"/>
    <w:rsid w:val="004F050C"/>
    <w:rsid w:val="00505FF9"/>
    <w:rsid w:val="00511AC1"/>
    <w:rsid w:val="00511C7C"/>
    <w:rsid w:val="00515F0D"/>
    <w:rsid w:val="00535C1A"/>
    <w:rsid w:val="00542587"/>
    <w:rsid w:val="00544E99"/>
    <w:rsid w:val="005526D3"/>
    <w:rsid w:val="00562592"/>
    <w:rsid w:val="005642BB"/>
    <w:rsid w:val="00564636"/>
    <w:rsid w:val="00573597"/>
    <w:rsid w:val="00574218"/>
    <w:rsid w:val="00576B01"/>
    <w:rsid w:val="00582911"/>
    <w:rsid w:val="00587123"/>
    <w:rsid w:val="005A6087"/>
    <w:rsid w:val="005C2359"/>
    <w:rsid w:val="005E1570"/>
    <w:rsid w:val="005F10F8"/>
    <w:rsid w:val="005F54D3"/>
    <w:rsid w:val="005F5967"/>
    <w:rsid w:val="006014B5"/>
    <w:rsid w:val="00611327"/>
    <w:rsid w:val="00614FD9"/>
    <w:rsid w:val="00622F1D"/>
    <w:rsid w:val="006327C6"/>
    <w:rsid w:val="00644CB2"/>
    <w:rsid w:val="00665970"/>
    <w:rsid w:val="00685CDE"/>
    <w:rsid w:val="006870AF"/>
    <w:rsid w:val="006A429A"/>
    <w:rsid w:val="006B5E1C"/>
    <w:rsid w:val="006C362B"/>
    <w:rsid w:val="006C7C4E"/>
    <w:rsid w:val="006D4A29"/>
    <w:rsid w:val="006D5BF0"/>
    <w:rsid w:val="006D77FE"/>
    <w:rsid w:val="006D7D64"/>
    <w:rsid w:val="006E0ACB"/>
    <w:rsid w:val="006E1050"/>
    <w:rsid w:val="006E2040"/>
    <w:rsid w:val="006F470F"/>
    <w:rsid w:val="0071058F"/>
    <w:rsid w:val="007113C1"/>
    <w:rsid w:val="00737B23"/>
    <w:rsid w:val="00750F20"/>
    <w:rsid w:val="0075472F"/>
    <w:rsid w:val="007856DD"/>
    <w:rsid w:val="00787C43"/>
    <w:rsid w:val="0079429E"/>
    <w:rsid w:val="007A5229"/>
    <w:rsid w:val="007C3E58"/>
    <w:rsid w:val="007C57DD"/>
    <w:rsid w:val="007D2F22"/>
    <w:rsid w:val="007E0A2B"/>
    <w:rsid w:val="007E220F"/>
    <w:rsid w:val="007E2345"/>
    <w:rsid w:val="007E55CE"/>
    <w:rsid w:val="007E7AD9"/>
    <w:rsid w:val="007F0CB5"/>
    <w:rsid w:val="007F68B6"/>
    <w:rsid w:val="00843C57"/>
    <w:rsid w:val="008465DD"/>
    <w:rsid w:val="008640D7"/>
    <w:rsid w:val="00867656"/>
    <w:rsid w:val="00874F0F"/>
    <w:rsid w:val="00881E6A"/>
    <w:rsid w:val="00896C4B"/>
    <w:rsid w:val="008B27D8"/>
    <w:rsid w:val="008C365F"/>
    <w:rsid w:val="008C66CF"/>
    <w:rsid w:val="008C6B06"/>
    <w:rsid w:val="008E21B4"/>
    <w:rsid w:val="008E765B"/>
    <w:rsid w:val="00900041"/>
    <w:rsid w:val="00905346"/>
    <w:rsid w:val="00910B31"/>
    <w:rsid w:val="00917F72"/>
    <w:rsid w:val="00934309"/>
    <w:rsid w:val="00936010"/>
    <w:rsid w:val="00940E36"/>
    <w:rsid w:val="00955AF2"/>
    <w:rsid w:val="00973C1A"/>
    <w:rsid w:val="00975CBD"/>
    <w:rsid w:val="00980581"/>
    <w:rsid w:val="009845D4"/>
    <w:rsid w:val="009A06EA"/>
    <w:rsid w:val="009A1509"/>
    <w:rsid w:val="009A4757"/>
    <w:rsid w:val="009B1BF9"/>
    <w:rsid w:val="009B4644"/>
    <w:rsid w:val="009C5A9C"/>
    <w:rsid w:val="009C63F2"/>
    <w:rsid w:val="009D59C9"/>
    <w:rsid w:val="009E30CF"/>
    <w:rsid w:val="009E3924"/>
    <w:rsid w:val="00A0625D"/>
    <w:rsid w:val="00A11CBB"/>
    <w:rsid w:val="00A20088"/>
    <w:rsid w:val="00A35038"/>
    <w:rsid w:val="00A51DD4"/>
    <w:rsid w:val="00A53FE5"/>
    <w:rsid w:val="00AA6259"/>
    <w:rsid w:val="00AA6BD8"/>
    <w:rsid w:val="00AA7204"/>
    <w:rsid w:val="00AB1C9D"/>
    <w:rsid w:val="00AB7767"/>
    <w:rsid w:val="00AC0A73"/>
    <w:rsid w:val="00AC612B"/>
    <w:rsid w:val="00AD29B1"/>
    <w:rsid w:val="00AD714C"/>
    <w:rsid w:val="00AE1EE2"/>
    <w:rsid w:val="00AF5FBA"/>
    <w:rsid w:val="00B104ED"/>
    <w:rsid w:val="00B16DA7"/>
    <w:rsid w:val="00B203EA"/>
    <w:rsid w:val="00B421CC"/>
    <w:rsid w:val="00B45028"/>
    <w:rsid w:val="00B4741C"/>
    <w:rsid w:val="00B524CA"/>
    <w:rsid w:val="00B66B9A"/>
    <w:rsid w:val="00B71C24"/>
    <w:rsid w:val="00B7276F"/>
    <w:rsid w:val="00B826EB"/>
    <w:rsid w:val="00B8645F"/>
    <w:rsid w:val="00BA125F"/>
    <w:rsid w:val="00BB1BDC"/>
    <w:rsid w:val="00BB7E9E"/>
    <w:rsid w:val="00BB7F9C"/>
    <w:rsid w:val="00BC1C39"/>
    <w:rsid w:val="00BC25A8"/>
    <w:rsid w:val="00BC7562"/>
    <w:rsid w:val="00BE2161"/>
    <w:rsid w:val="00BF025F"/>
    <w:rsid w:val="00BF33C0"/>
    <w:rsid w:val="00BF4EDB"/>
    <w:rsid w:val="00C04220"/>
    <w:rsid w:val="00C10D73"/>
    <w:rsid w:val="00C15F90"/>
    <w:rsid w:val="00C37E9A"/>
    <w:rsid w:val="00C45272"/>
    <w:rsid w:val="00C452C7"/>
    <w:rsid w:val="00C52B23"/>
    <w:rsid w:val="00C554D6"/>
    <w:rsid w:val="00C66B23"/>
    <w:rsid w:val="00C80A1B"/>
    <w:rsid w:val="00C83C6E"/>
    <w:rsid w:val="00C85B9F"/>
    <w:rsid w:val="00C86A1B"/>
    <w:rsid w:val="00C9080F"/>
    <w:rsid w:val="00C90D13"/>
    <w:rsid w:val="00C91351"/>
    <w:rsid w:val="00C93994"/>
    <w:rsid w:val="00CB3518"/>
    <w:rsid w:val="00CC28DF"/>
    <w:rsid w:val="00CC29A1"/>
    <w:rsid w:val="00CD67C9"/>
    <w:rsid w:val="00CF6078"/>
    <w:rsid w:val="00CF6CE6"/>
    <w:rsid w:val="00D03B5B"/>
    <w:rsid w:val="00D20913"/>
    <w:rsid w:val="00D30A36"/>
    <w:rsid w:val="00D34EDF"/>
    <w:rsid w:val="00D37054"/>
    <w:rsid w:val="00D41F01"/>
    <w:rsid w:val="00D4520B"/>
    <w:rsid w:val="00D5606F"/>
    <w:rsid w:val="00D77433"/>
    <w:rsid w:val="00D82C71"/>
    <w:rsid w:val="00D8406A"/>
    <w:rsid w:val="00D84F27"/>
    <w:rsid w:val="00D90F19"/>
    <w:rsid w:val="00D970F8"/>
    <w:rsid w:val="00DA7FE6"/>
    <w:rsid w:val="00DC31E9"/>
    <w:rsid w:val="00DC40A5"/>
    <w:rsid w:val="00DC4516"/>
    <w:rsid w:val="00DC7A30"/>
    <w:rsid w:val="00DF135B"/>
    <w:rsid w:val="00E05775"/>
    <w:rsid w:val="00E10F6F"/>
    <w:rsid w:val="00E11F35"/>
    <w:rsid w:val="00E5246D"/>
    <w:rsid w:val="00E52D4D"/>
    <w:rsid w:val="00E62D59"/>
    <w:rsid w:val="00E85292"/>
    <w:rsid w:val="00E860B3"/>
    <w:rsid w:val="00E94206"/>
    <w:rsid w:val="00EB3CEC"/>
    <w:rsid w:val="00EB5C97"/>
    <w:rsid w:val="00EC38D0"/>
    <w:rsid w:val="00ED0F78"/>
    <w:rsid w:val="00ED200E"/>
    <w:rsid w:val="00EE08AE"/>
    <w:rsid w:val="00EE30C4"/>
    <w:rsid w:val="00EE4E0F"/>
    <w:rsid w:val="00F07340"/>
    <w:rsid w:val="00F2438A"/>
    <w:rsid w:val="00F3204B"/>
    <w:rsid w:val="00F4637F"/>
    <w:rsid w:val="00F6202E"/>
    <w:rsid w:val="00F968EF"/>
    <w:rsid w:val="00FB6B84"/>
    <w:rsid w:val="00FD08B9"/>
    <w:rsid w:val="00FD1A0E"/>
    <w:rsid w:val="00FE453C"/>
    <w:rsid w:val="00FF27AD"/>
    <w:rsid w:val="00FF2EF2"/>
    <w:rsid w:val="00FF69D3"/>
    <w:rsid w:val="04147DC9"/>
    <w:rsid w:val="083DE845"/>
    <w:rsid w:val="4A7552A6"/>
    <w:rsid w:val="666C916D"/>
    <w:rsid w:val="755598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0683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18"/>
    <w:lsdException w:name="heading 3" w:uiPriority="18"/>
    <w:lsdException w:name="heading 4" w:uiPriority="18"/>
    <w:lsdException w:name="heading 5" w:semiHidden="1" w:uiPriority="18" w:unhideWhenUsed="1"/>
    <w:lsdException w:name="heading 6" w:semiHidden="1" w:uiPriority="18" w:unhideWhenUsed="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994"/>
  </w:style>
  <w:style w:type="paragraph" w:styleId="Ttulo1">
    <w:name w:val="heading 1"/>
    <w:basedOn w:val="Normal"/>
    <w:next w:val="Normal"/>
    <w:link w:val="Ttulo1Carter"/>
    <w:uiPriority w:val="3"/>
    <w:qFormat/>
    <w:rsid w:val="00574218"/>
    <w:pPr>
      <w:keepNext/>
      <w:keepLines/>
      <w:pageBreakBefore/>
      <w:outlineLvl w:val="0"/>
    </w:pPr>
    <w:rPr>
      <w:rFonts w:asciiTheme="majorHAnsi" w:hAnsiTheme="majorHAnsi"/>
      <w:sz w:val="56"/>
    </w:rPr>
  </w:style>
  <w:style w:type="paragraph" w:styleId="Ttulo2">
    <w:name w:val="heading 2"/>
    <w:basedOn w:val="Normal"/>
    <w:next w:val="Normal"/>
    <w:link w:val="Ttulo2Carter"/>
    <w:uiPriority w:val="18"/>
    <w:unhideWhenUsed/>
    <w:rsid w:val="00573597"/>
    <w:pPr>
      <w:keepNext/>
      <w:keepLines/>
      <w:spacing w:before="40" w:after="0"/>
      <w:outlineLvl w:val="1"/>
    </w:pPr>
    <w:rPr>
      <w:rFonts w:eastAsiaTheme="majorEastAsia" w:cstheme="majorBidi"/>
      <w:sz w:val="56"/>
      <w:szCs w:val="26"/>
    </w:rPr>
  </w:style>
  <w:style w:type="paragraph" w:styleId="Ttulo3">
    <w:name w:val="heading 3"/>
    <w:basedOn w:val="Title1"/>
    <w:next w:val="Normal"/>
    <w:link w:val="Ttulo3Carter"/>
    <w:uiPriority w:val="18"/>
    <w:unhideWhenUsed/>
    <w:rsid w:val="00573597"/>
    <w:pPr>
      <w:outlineLvl w:val="2"/>
    </w:pPr>
  </w:style>
  <w:style w:type="paragraph" w:styleId="Ttulo4">
    <w:name w:val="heading 4"/>
    <w:basedOn w:val="Title2"/>
    <w:next w:val="Normal"/>
    <w:link w:val="Ttulo4Carter"/>
    <w:uiPriority w:val="18"/>
    <w:unhideWhenUsed/>
    <w:rsid w:val="00573597"/>
    <w:pPr>
      <w:outlineLvl w:val="3"/>
    </w:pPr>
  </w:style>
  <w:style w:type="paragraph" w:styleId="Ttulo5">
    <w:name w:val="heading 5"/>
    <w:basedOn w:val="Title3"/>
    <w:next w:val="Normal"/>
    <w:link w:val="Ttulo5Carter"/>
    <w:uiPriority w:val="18"/>
    <w:unhideWhenUsed/>
    <w:rsid w:val="00573597"/>
    <w:pPr>
      <w:outlineLvl w:val="4"/>
    </w:pPr>
    <w:rPr>
      <w:sz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8645F"/>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B8645F"/>
  </w:style>
  <w:style w:type="paragraph" w:styleId="Rodap">
    <w:name w:val="footer"/>
    <w:basedOn w:val="Normal"/>
    <w:link w:val="RodapCarter"/>
    <w:uiPriority w:val="99"/>
    <w:unhideWhenUsed/>
    <w:rsid w:val="00B8645F"/>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B8645F"/>
  </w:style>
  <w:style w:type="character" w:styleId="Hiperligao">
    <w:name w:val="Hyperlink"/>
    <w:basedOn w:val="Tipodeletrapredefinidodopargrafo"/>
    <w:uiPriority w:val="99"/>
    <w:unhideWhenUsed/>
    <w:rsid w:val="00295522"/>
    <w:rPr>
      <w:color w:val="8E58B6" w:themeColor="hyperlink"/>
      <w:u w:val="single"/>
    </w:rPr>
  </w:style>
  <w:style w:type="character" w:styleId="MenoNoResolvida">
    <w:name w:val="Unresolved Mention"/>
    <w:basedOn w:val="Tipodeletrapredefinidodopargrafo"/>
    <w:uiPriority w:val="99"/>
    <w:semiHidden/>
    <w:unhideWhenUsed/>
    <w:rsid w:val="00295522"/>
    <w:rPr>
      <w:color w:val="605E5C"/>
      <w:shd w:val="clear" w:color="auto" w:fill="E1DFDD"/>
    </w:rPr>
  </w:style>
  <w:style w:type="character" w:customStyle="1" w:styleId="Ttulo1Carter">
    <w:name w:val="Título 1 Caráter"/>
    <w:basedOn w:val="Tipodeletrapredefinidodopargrafo"/>
    <w:link w:val="Ttulo1"/>
    <w:uiPriority w:val="3"/>
    <w:rsid w:val="00576B01"/>
    <w:rPr>
      <w:rFonts w:asciiTheme="majorHAnsi" w:hAnsiTheme="majorHAnsi"/>
      <w:sz w:val="56"/>
    </w:rPr>
  </w:style>
  <w:style w:type="character" w:styleId="TextodoMarcadordePosio">
    <w:name w:val="Placeholder Text"/>
    <w:basedOn w:val="Tipodeletrapredefinidodopargrafo"/>
    <w:uiPriority w:val="99"/>
    <w:semiHidden/>
    <w:rsid w:val="00347D0F"/>
    <w:rPr>
      <w:color w:val="808080"/>
    </w:rPr>
  </w:style>
  <w:style w:type="paragraph" w:styleId="Ttulo">
    <w:name w:val="Title"/>
    <w:link w:val="TtuloCarter"/>
    <w:uiPriority w:val="1"/>
    <w:qFormat/>
    <w:rsid w:val="00A35038"/>
    <w:pPr>
      <w:spacing w:after="360" w:line="240" w:lineRule="auto"/>
      <w:contextualSpacing/>
    </w:pPr>
    <w:rPr>
      <w:rFonts w:asciiTheme="majorHAnsi" w:eastAsiaTheme="majorEastAsia" w:hAnsiTheme="majorHAnsi" w:cstheme="majorBidi"/>
      <w:spacing w:val="-10"/>
      <w:kern w:val="28"/>
      <w:sz w:val="120"/>
      <w:szCs w:val="120"/>
    </w:rPr>
  </w:style>
  <w:style w:type="character" w:customStyle="1" w:styleId="TtuloCarter">
    <w:name w:val="Título Caráter"/>
    <w:basedOn w:val="Tipodeletrapredefinidodopargrafo"/>
    <w:link w:val="Ttulo"/>
    <w:uiPriority w:val="1"/>
    <w:rsid w:val="00576B01"/>
    <w:rPr>
      <w:rFonts w:asciiTheme="majorHAnsi" w:eastAsiaTheme="majorEastAsia" w:hAnsiTheme="majorHAnsi" w:cstheme="majorBidi"/>
      <w:spacing w:val="-10"/>
      <w:kern w:val="28"/>
      <w:sz w:val="120"/>
      <w:szCs w:val="120"/>
    </w:rPr>
  </w:style>
  <w:style w:type="table" w:styleId="TabelacomGrelha">
    <w:name w:val="Table Grid"/>
    <w:basedOn w:val="Tabelanormal"/>
    <w:uiPriority w:val="39"/>
    <w:rsid w:val="007D2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unhideWhenUsed/>
    <w:rsid w:val="007D2F22"/>
    <w:pPr>
      <w:spacing w:after="0" w:line="240" w:lineRule="auto"/>
    </w:pPr>
  </w:style>
  <w:style w:type="paragraph" w:styleId="Cabealhodondice">
    <w:name w:val="TOC Heading"/>
    <w:next w:val="Normal"/>
    <w:uiPriority w:val="39"/>
    <w:unhideWhenUsed/>
    <w:qFormat/>
    <w:rsid w:val="004341E4"/>
    <w:rPr>
      <w:rFonts w:asciiTheme="majorHAnsi" w:hAnsiTheme="majorHAnsi"/>
      <w:sz w:val="56"/>
    </w:rPr>
  </w:style>
  <w:style w:type="paragraph" w:styleId="ndice1">
    <w:name w:val="toc 1"/>
    <w:basedOn w:val="Normal"/>
    <w:next w:val="Normal"/>
    <w:link w:val="ndice1Carter"/>
    <w:autoRedefine/>
    <w:uiPriority w:val="39"/>
    <w:unhideWhenUsed/>
    <w:rsid w:val="00477624"/>
    <w:pPr>
      <w:tabs>
        <w:tab w:val="right" w:leader="dot" w:pos="5030"/>
      </w:tabs>
      <w:spacing w:after="100"/>
    </w:pPr>
    <w:rPr>
      <w:rFonts w:asciiTheme="majorHAnsi" w:hAnsiTheme="majorHAnsi"/>
      <w:noProof/>
      <w:spacing w:val="15"/>
      <w:sz w:val="24"/>
    </w:rPr>
  </w:style>
  <w:style w:type="paragraph" w:styleId="Subttulo">
    <w:name w:val="Subtitle"/>
    <w:link w:val="SubttuloCarter"/>
    <w:uiPriority w:val="2"/>
    <w:qFormat/>
    <w:rsid w:val="00BB7F9C"/>
    <w:pPr>
      <w:numPr>
        <w:ilvl w:val="1"/>
      </w:numPr>
      <w:jc w:val="right"/>
    </w:pPr>
    <w:rPr>
      <w:rFonts w:asciiTheme="majorHAnsi" w:eastAsiaTheme="minorEastAsia" w:hAnsiTheme="majorHAnsi"/>
      <w:spacing w:val="15"/>
      <w:sz w:val="24"/>
    </w:rPr>
  </w:style>
  <w:style w:type="character" w:customStyle="1" w:styleId="SubttuloCarter">
    <w:name w:val="Subtítulo Caráter"/>
    <w:basedOn w:val="Tipodeletrapredefinidodopargrafo"/>
    <w:link w:val="Subttulo"/>
    <w:uiPriority w:val="2"/>
    <w:rsid w:val="00576B01"/>
    <w:rPr>
      <w:rFonts w:asciiTheme="majorHAnsi" w:eastAsiaTheme="minorEastAsia" w:hAnsiTheme="majorHAnsi"/>
      <w:spacing w:val="15"/>
      <w:sz w:val="24"/>
    </w:rPr>
  </w:style>
  <w:style w:type="character" w:styleId="nfaseDiscreta">
    <w:name w:val="Subtle Emphasis"/>
    <w:basedOn w:val="Tipodeletrapredefinidodopargrafo"/>
    <w:uiPriority w:val="19"/>
    <w:rsid w:val="008E765B"/>
    <w:rPr>
      <w:i/>
      <w:iCs/>
      <w:color w:val="404040" w:themeColor="text1" w:themeTint="BF"/>
    </w:rPr>
  </w:style>
  <w:style w:type="paragraph" w:customStyle="1" w:styleId="Author">
    <w:name w:val="Author"/>
    <w:basedOn w:val="Subttulo"/>
    <w:next w:val="Normal"/>
    <w:uiPriority w:val="4"/>
    <w:qFormat/>
    <w:rsid w:val="00F2438A"/>
    <w:pPr>
      <w:spacing w:after="80" w:line="240" w:lineRule="auto"/>
      <w:jc w:val="center"/>
    </w:pPr>
  </w:style>
  <w:style w:type="character" w:customStyle="1" w:styleId="Author1">
    <w:name w:val="Author 1"/>
    <w:uiPriority w:val="6"/>
    <w:qFormat/>
    <w:rsid w:val="00C91351"/>
    <w:rPr>
      <w:rFonts w:asciiTheme="majorHAnsi" w:hAnsiTheme="majorHAnsi"/>
      <w:sz w:val="24"/>
    </w:rPr>
  </w:style>
  <w:style w:type="paragraph" w:styleId="ndice2">
    <w:name w:val="toc 2"/>
    <w:next w:val="Normal"/>
    <w:link w:val="ndice2Carter"/>
    <w:uiPriority w:val="39"/>
    <w:unhideWhenUsed/>
    <w:rsid w:val="00574218"/>
    <w:pPr>
      <w:spacing w:after="100"/>
      <w:ind w:left="220"/>
    </w:pPr>
    <w:rPr>
      <w:rFonts w:asciiTheme="majorHAnsi" w:eastAsiaTheme="minorEastAsia" w:hAnsiTheme="majorHAnsi" w:cs="Times New Roman"/>
      <w:spacing w:val="15"/>
    </w:rPr>
  </w:style>
  <w:style w:type="paragraph" w:styleId="ndice3">
    <w:name w:val="toc 3"/>
    <w:basedOn w:val="Normal"/>
    <w:next w:val="Normal"/>
    <w:uiPriority w:val="39"/>
    <w:unhideWhenUsed/>
    <w:rsid w:val="00574218"/>
    <w:pPr>
      <w:spacing w:after="100"/>
      <w:ind w:left="440"/>
    </w:pPr>
    <w:rPr>
      <w:rFonts w:asciiTheme="majorHAnsi" w:eastAsiaTheme="minorEastAsia" w:hAnsiTheme="majorHAnsi" w:cs="Times New Roman"/>
      <w:spacing w:val="15"/>
      <w:sz w:val="24"/>
    </w:rPr>
  </w:style>
  <w:style w:type="paragraph" w:customStyle="1" w:styleId="Text1">
    <w:name w:val="Text 1"/>
    <w:link w:val="Text1Char"/>
    <w:uiPriority w:val="7"/>
    <w:qFormat/>
    <w:rsid w:val="004341E4"/>
    <w:pPr>
      <w:spacing w:after="120" w:line="240" w:lineRule="auto"/>
      <w:jc w:val="center"/>
    </w:pPr>
    <w:rPr>
      <w:rFonts w:asciiTheme="majorHAnsi" w:hAnsiTheme="majorHAnsi"/>
    </w:rPr>
  </w:style>
  <w:style w:type="character" w:customStyle="1" w:styleId="ndice1Carter">
    <w:name w:val="Índice 1 Caráter"/>
    <w:basedOn w:val="Tipodeletrapredefinidodopargrafo"/>
    <w:link w:val="ndice1"/>
    <w:uiPriority w:val="39"/>
    <w:rsid w:val="00477624"/>
    <w:rPr>
      <w:rFonts w:asciiTheme="majorHAnsi" w:hAnsiTheme="majorHAnsi"/>
      <w:noProof/>
      <w:spacing w:val="15"/>
      <w:sz w:val="24"/>
    </w:rPr>
  </w:style>
  <w:style w:type="character" w:customStyle="1" w:styleId="ndice2Carter">
    <w:name w:val="Índice 2 Caráter"/>
    <w:basedOn w:val="Tipodeletrapredefinidodopargrafo"/>
    <w:link w:val="ndice2"/>
    <w:uiPriority w:val="39"/>
    <w:rsid w:val="00574218"/>
    <w:rPr>
      <w:rFonts w:asciiTheme="majorHAnsi" w:eastAsiaTheme="minorEastAsia" w:hAnsiTheme="majorHAnsi" w:cs="Times New Roman"/>
      <w:spacing w:val="15"/>
    </w:rPr>
  </w:style>
  <w:style w:type="paragraph" w:customStyle="1" w:styleId="Title1">
    <w:name w:val="Title 1"/>
    <w:next w:val="Text1"/>
    <w:link w:val="Title1Char"/>
    <w:uiPriority w:val="5"/>
    <w:qFormat/>
    <w:rsid w:val="00DF135B"/>
    <w:pPr>
      <w:pageBreakBefore/>
      <w:spacing w:after="360"/>
    </w:pPr>
    <w:rPr>
      <w:rFonts w:asciiTheme="majorHAnsi" w:hAnsiTheme="majorHAnsi"/>
      <w:color w:val="B55374" w:themeColor="accent4" w:themeShade="BF"/>
      <w:sz w:val="56"/>
    </w:rPr>
  </w:style>
  <w:style w:type="character" w:customStyle="1" w:styleId="Text1Char">
    <w:name w:val="Text 1 Char"/>
    <w:basedOn w:val="Tipodeletrapredefinidodopargrafo"/>
    <w:link w:val="Text1"/>
    <w:uiPriority w:val="7"/>
    <w:rsid w:val="00576B01"/>
    <w:rPr>
      <w:rFonts w:asciiTheme="majorHAnsi" w:hAnsiTheme="majorHAnsi"/>
    </w:rPr>
  </w:style>
  <w:style w:type="character" w:customStyle="1" w:styleId="Title1Char">
    <w:name w:val="Title 1 Char"/>
    <w:basedOn w:val="Tipodeletrapredefinidodopargrafo"/>
    <w:link w:val="Title1"/>
    <w:uiPriority w:val="5"/>
    <w:rsid w:val="00576B01"/>
    <w:rPr>
      <w:rFonts w:asciiTheme="majorHAnsi" w:hAnsiTheme="majorHAnsi"/>
      <w:color w:val="B55374" w:themeColor="accent4" w:themeShade="BF"/>
      <w:sz w:val="56"/>
    </w:rPr>
  </w:style>
  <w:style w:type="paragraph" w:customStyle="1" w:styleId="Title2">
    <w:name w:val="Title 2"/>
    <w:next w:val="Text2"/>
    <w:link w:val="Title2Char"/>
    <w:uiPriority w:val="8"/>
    <w:qFormat/>
    <w:rsid w:val="00DF135B"/>
    <w:pPr>
      <w:pageBreakBefore/>
      <w:spacing w:after="960"/>
      <w:jc w:val="right"/>
    </w:pPr>
    <w:rPr>
      <w:sz w:val="56"/>
    </w:rPr>
  </w:style>
  <w:style w:type="paragraph" w:customStyle="1" w:styleId="Text2">
    <w:name w:val="Text 2"/>
    <w:link w:val="Text2Char"/>
    <w:uiPriority w:val="10"/>
    <w:qFormat/>
    <w:rsid w:val="00DF135B"/>
    <w:pPr>
      <w:spacing w:after="360" w:line="360" w:lineRule="auto"/>
      <w:jc w:val="right"/>
    </w:pPr>
  </w:style>
  <w:style w:type="character" w:customStyle="1" w:styleId="Author2">
    <w:name w:val="Author 2"/>
    <w:uiPriority w:val="9"/>
    <w:qFormat/>
    <w:rsid w:val="00DF135B"/>
    <w:rPr>
      <w:sz w:val="22"/>
    </w:rPr>
  </w:style>
  <w:style w:type="character" w:customStyle="1" w:styleId="Text2Char">
    <w:name w:val="Text 2 Char"/>
    <w:basedOn w:val="Tipodeletrapredefinidodopargrafo"/>
    <w:link w:val="Text2"/>
    <w:uiPriority w:val="10"/>
    <w:rsid w:val="00576B01"/>
  </w:style>
  <w:style w:type="character" w:customStyle="1" w:styleId="Title2Char">
    <w:name w:val="Title 2 Char"/>
    <w:basedOn w:val="Tipodeletrapredefinidodopargrafo"/>
    <w:link w:val="Title2"/>
    <w:uiPriority w:val="8"/>
    <w:rsid w:val="00576B01"/>
    <w:rPr>
      <w:sz w:val="56"/>
    </w:rPr>
  </w:style>
  <w:style w:type="paragraph" w:customStyle="1" w:styleId="Text3">
    <w:name w:val="Text 3"/>
    <w:uiPriority w:val="12"/>
    <w:qFormat/>
    <w:rsid w:val="000068EE"/>
    <w:pPr>
      <w:spacing w:line="480" w:lineRule="auto"/>
      <w:ind w:left="720"/>
    </w:pPr>
    <w:rPr>
      <w:color w:val="CC3300"/>
      <w:sz w:val="24"/>
    </w:rPr>
  </w:style>
  <w:style w:type="paragraph" w:customStyle="1" w:styleId="Title3">
    <w:name w:val="Title 3"/>
    <w:uiPriority w:val="11"/>
    <w:qFormat/>
    <w:rsid w:val="00BF025F"/>
    <w:pPr>
      <w:pageBreakBefore/>
      <w:spacing w:after="600" w:line="240" w:lineRule="auto"/>
    </w:pPr>
    <w:rPr>
      <w:rFonts w:asciiTheme="majorHAnsi" w:hAnsiTheme="majorHAnsi"/>
      <w:color w:val="CC3300"/>
      <w:sz w:val="96"/>
    </w:rPr>
  </w:style>
  <w:style w:type="paragraph" w:customStyle="1" w:styleId="Title4">
    <w:name w:val="Title 4"/>
    <w:next w:val="Normal"/>
    <w:uiPriority w:val="13"/>
    <w:qFormat/>
    <w:rsid w:val="00AD714C"/>
    <w:pPr>
      <w:pageBreakBefore/>
      <w:spacing w:after="600"/>
    </w:pPr>
    <w:rPr>
      <w:color w:val="000000" w:themeColor="text1"/>
      <w:sz w:val="56"/>
    </w:rPr>
  </w:style>
  <w:style w:type="paragraph" w:customStyle="1" w:styleId="Biography">
    <w:name w:val="Biography"/>
    <w:uiPriority w:val="14"/>
    <w:qFormat/>
    <w:rsid w:val="00015741"/>
    <w:pPr>
      <w:spacing w:after="0" w:line="360" w:lineRule="auto"/>
      <w:jc w:val="right"/>
    </w:pPr>
    <w:rPr>
      <w:rFonts w:asciiTheme="majorHAnsi" w:eastAsiaTheme="minorEastAsia" w:hAnsiTheme="majorHAnsi"/>
      <w:spacing w:val="15"/>
      <w:sz w:val="24"/>
    </w:rPr>
  </w:style>
  <w:style w:type="paragraph" w:styleId="PargrafodaLista">
    <w:name w:val="List Paragraph"/>
    <w:basedOn w:val="Normal"/>
    <w:uiPriority w:val="34"/>
    <w:rsid w:val="00576B01"/>
    <w:pPr>
      <w:ind w:left="720"/>
      <w:contextualSpacing/>
    </w:pPr>
  </w:style>
  <w:style w:type="character" w:customStyle="1" w:styleId="PoemAuthor3">
    <w:name w:val="Poem Author 3"/>
    <w:basedOn w:val="Author2"/>
    <w:uiPriority w:val="1"/>
    <w:qFormat/>
    <w:rsid w:val="00576B01"/>
    <w:rPr>
      <w:rFonts w:asciiTheme="majorHAnsi" w:hAnsiTheme="majorHAnsi"/>
      <w:sz w:val="28"/>
    </w:rPr>
  </w:style>
  <w:style w:type="character" w:customStyle="1" w:styleId="Ttulo3Carter">
    <w:name w:val="Título 3 Caráter"/>
    <w:basedOn w:val="Tipodeletrapredefinidodopargrafo"/>
    <w:link w:val="Ttulo3"/>
    <w:uiPriority w:val="18"/>
    <w:rsid w:val="009C63F2"/>
    <w:rPr>
      <w:rFonts w:asciiTheme="majorHAnsi" w:hAnsiTheme="majorHAnsi"/>
      <w:color w:val="B55374" w:themeColor="accent4" w:themeShade="BF"/>
      <w:sz w:val="56"/>
    </w:rPr>
  </w:style>
  <w:style w:type="character" w:customStyle="1" w:styleId="Ttulo4Carter">
    <w:name w:val="Título 4 Caráter"/>
    <w:basedOn w:val="Tipodeletrapredefinidodopargrafo"/>
    <w:link w:val="Ttulo4"/>
    <w:uiPriority w:val="18"/>
    <w:rsid w:val="009C63F2"/>
    <w:rPr>
      <w:sz w:val="56"/>
    </w:rPr>
  </w:style>
  <w:style w:type="character" w:customStyle="1" w:styleId="Ttulo5Carter">
    <w:name w:val="Título 5 Caráter"/>
    <w:basedOn w:val="Tipodeletrapredefinidodopargrafo"/>
    <w:link w:val="Ttulo5"/>
    <w:uiPriority w:val="18"/>
    <w:rsid w:val="009C63F2"/>
    <w:rPr>
      <w:rFonts w:asciiTheme="majorHAnsi" w:hAnsiTheme="majorHAnsi"/>
      <w:color w:val="CC3300"/>
    </w:rPr>
  </w:style>
  <w:style w:type="character" w:customStyle="1" w:styleId="Ttulo2Carter">
    <w:name w:val="Título 2 Caráter"/>
    <w:basedOn w:val="Tipodeletrapredefinidodopargrafo"/>
    <w:link w:val="Ttulo2"/>
    <w:uiPriority w:val="18"/>
    <w:rsid w:val="009C63F2"/>
    <w:rPr>
      <w:rFonts w:eastAsiaTheme="majorEastAsia" w:cstheme="majorBidi"/>
      <w:sz w:val="56"/>
      <w:szCs w:val="26"/>
    </w:rPr>
  </w:style>
  <w:style w:type="character" w:styleId="Hiperligaovisitada">
    <w:name w:val="FollowedHyperlink"/>
    <w:basedOn w:val="Tipodeletrapredefinidodopargrafo"/>
    <w:uiPriority w:val="99"/>
    <w:semiHidden/>
    <w:unhideWhenUsed/>
    <w:rsid w:val="00017531"/>
    <w:rPr>
      <w:color w:val="7F6F6F" w:themeColor="followedHyperlink"/>
      <w:u w:val="single"/>
    </w:rPr>
  </w:style>
  <w:style w:type="paragraph" w:styleId="Textodebalo">
    <w:name w:val="Balloon Text"/>
    <w:basedOn w:val="Normal"/>
    <w:link w:val="TextodebaloCarter"/>
    <w:uiPriority w:val="99"/>
    <w:semiHidden/>
    <w:unhideWhenUsed/>
    <w:rsid w:val="004A0C53"/>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4A0C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Downloads\tf4513746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BCAB7C62974D68A376D2D29B04DA8E"/>
        <w:category>
          <w:name w:val="Geral"/>
          <w:gallery w:val="placeholder"/>
        </w:category>
        <w:types>
          <w:type w:val="bbPlcHdr"/>
        </w:types>
        <w:behaviors>
          <w:behavior w:val="content"/>
        </w:behaviors>
        <w:guid w:val="{8AD86A86-DEB9-4921-B8D0-3C305CA2594B}"/>
      </w:docPartPr>
      <w:docPartBody>
        <w:p w:rsidR="00F107F2" w:rsidRDefault="00FA0D4E">
          <w:pPr>
            <w:pStyle w:val="D1BCAB7C62974D68A376D2D29B04DA8E"/>
          </w:pPr>
          <w:r w:rsidRPr="00A35038">
            <w:t>Book title</w:t>
          </w:r>
        </w:p>
      </w:docPartBody>
    </w:docPart>
    <w:docPart>
      <w:docPartPr>
        <w:name w:val="EA1C7666DF7048EB843265977E161868"/>
        <w:category>
          <w:name w:val="Geral"/>
          <w:gallery w:val="placeholder"/>
        </w:category>
        <w:types>
          <w:type w:val="bbPlcHdr"/>
        </w:types>
        <w:behaviors>
          <w:behavior w:val="content"/>
        </w:behaviors>
        <w:guid w:val="{8A61F0E4-13BD-43C0-8562-BACB9B1E64BB}"/>
      </w:docPartPr>
      <w:docPartBody>
        <w:p w:rsidR="00F107F2" w:rsidRDefault="00FA0D4E">
          <w:pPr>
            <w:pStyle w:val="EA1C7666DF7048EB843265977E161868"/>
          </w:pPr>
          <w:r>
            <w:t>Teacher's name</w:t>
          </w:r>
        </w:p>
      </w:docPartBody>
    </w:docPart>
    <w:docPart>
      <w:docPartPr>
        <w:name w:val="F66859F30E2149238324F82C491E8748"/>
        <w:category>
          <w:name w:val="Geral"/>
          <w:gallery w:val="placeholder"/>
        </w:category>
        <w:types>
          <w:type w:val="bbPlcHdr"/>
        </w:types>
        <w:behaviors>
          <w:behavior w:val="content"/>
        </w:behaviors>
        <w:guid w:val="{B70AE749-CC6C-4C1A-95FB-093184870425}"/>
      </w:docPartPr>
      <w:docPartBody>
        <w:p w:rsidR="00F107F2" w:rsidRDefault="00FA0D4E">
          <w:pPr>
            <w:pStyle w:val="F66859F30E2149238324F82C491E8748"/>
          </w:pPr>
          <w:r>
            <w:t>Grade level(s)</w:t>
          </w:r>
        </w:p>
      </w:docPartBody>
    </w:docPart>
    <w:docPart>
      <w:docPartPr>
        <w:name w:val="743982A41B4B47ED980CA44D7489F1E8"/>
        <w:category>
          <w:name w:val="Geral"/>
          <w:gallery w:val="placeholder"/>
        </w:category>
        <w:types>
          <w:type w:val="bbPlcHdr"/>
        </w:types>
        <w:behaviors>
          <w:behavior w:val="content"/>
        </w:behaviors>
        <w:guid w:val="{A7242D2B-862A-41ED-9454-967E54A9C18B}"/>
      </w:docPartPr>
      <w:docPartBody>
        <w:p w:rsidR="00F107F2" w:rsidRDefault="00FA0D4E">
          <w:pPr>
            <w:pStyle w:val="743982A41B4B47ED980CA44D7489F1E8"/>
          </w:pPr>
          <w:r>
            <w:t>School name</w:t>
          </w:r>
        </w:p>
      </w:docPartBody>
    </w:docPart>
    <w:docPart>
      <w:docPartPr>
        <w:name w:val="D78CB38CA6BF4129A681F09E322ACE77"/>
        <w:category>
          <w:name w:val="Geral"/>
          <w:gallery w:val="placeholder"/>
        </w:category>
        <w:types>
          <w:type w:val="bbPlcHdr"/>
        </w:types>
        <w:behaviors>
          <w:behavior w:val="content"/>
        </w:behaviors>
        <w:guid w:val="{9692FDA7-C1F0-42A7-9105-9860D94BDEEF}"/>
      </w:docPartPr>
      <w:docPartBody>
        <w:p w:rsidR="00F107F2" w:rsidRDefault="00FA0D4E">
          <w:pPr>
            <w:pStyle w:val="D78CB38CA6BF4129A681F09E322ACE77"/>
          </w:pPr>
          <w:r w:rsidRPr="00573597">
            <w:t>Jazz Hands</w:t>
          </w:r>
        </w:p>
      </w:docPartBody>
    </w:docPart>
    <w:docPart>
      <w:docPartPr>
        <w:name w:val="CA0318E357904C59AC84017E9E9EDB25"/>
        <w:category>
          <w:name w:val="Geral"/>
          <w:gallery w:val="placeholder"/>
        </w:category>
        <w:types>
          <w:type w:val="bbPlcHdr"/>
        </w:types>
        <w:behaviors>
          <w:behavior w:val="content"/>
        </w:behaviors>
        <w:guid w:val="{1B249A87-808D-4FA3-8398-E1CDE054D9E2}"/>
      </w:docPartPr>
      <w:docPartBody>
        <w:p w:rsidR="00270216" w:rsidRDefault="00FA0D4E" w:rsidP="00917F72">
          <w:pPr>
            <w:pStyle w:val="Text1"/>
          </w:pPr>
          <w:r>
            <w:t>what do you call it?</w:t>
          </w:r>
        </w:p>
        <w:p w:rsidR="00270216" w:rsidRDefault="00FA0D4E" w:rsidP="00917F72">
          <w:pPr>
            <w:pStyle w:val="Text1"/>
          </w:pPr>
          <w:r>
            <w:t>spread fingers and</w:t>
          </w:r>
        </w:p>
        <w:p w:rsidR="00270216" w:rsidRDefault="00FA0D4E" w:rsidP="00917F72">
          <w:pPr>
            <w:pStyle w:val="Text1"/>
          </w:pPr>
          <w:r>
            <w:t>shake or jingle</w:t>
          </w:r>
        </w:p>
        <w:p w:rsidR="00270216" w:rsidRDefault="00154688" w:rsidP="00917F72">
          <w:pPr>
            <w:pStyle w:val="Text1"/>
          </w:pPr>
        </w:p>
        <w:p w:rsidR="00270216" w:rsidRDefault="00FA0D4E" w:rsidP="00917F72">
          <w:pPr>
            <w:pStyle w:val="Text1"/>
          </w:pPr>
          <w:r>
            <w:t>doesn't matter how old</w:t>
          </w:r>
        </w:p>
        <w:p w:rsidR="00270216" w:rsidRDefault="00FA0D4E" w:rsidP="00917F72">
          <w:pPr>
            <w:pStyle w:val="Text1"/>
          </w:pPr>
          <w:r>
            <w:t>how young the culture</w:t>
          </w:r>
        </w:p>
        <w:p w:rsidR="00270216" w:rsidRDefault="00FA0D4E" w:rsidP="00917F72">
          <w:pPr>
            <w:pStyle w:val="Text1"/>
          </w:pPr>
          <w:r>
            <w:t>recognized worldwide</w:t>
          </w:r>
        </w:p>
        <w:p w:rsidR="00270216" w:rsidRDefault="00154688" w:rsidP="00917F72">
          <w:pPr>
            <w:pStyle w:val="Text1"/>
          </w:pPr>
        </w:p>
        <w:p w:rsidR="00270216" w:rsidRDefault="00FA0D4E" w:rsidP="00917F72">
          <w:pPr>
            <w:pStyle w:val="Text1"/>
          </w:pPr>
          <w:r>
            <w:t>comic or ironic</w:t>
          </w:r>
        </w:p>
        <w:p w:rsidR="00270216" w:rsidRDefault="00FA0D4E" w:rsidP="00917F72">
          <w:pPr>
            <w:pStyle w:val="Text1"/>
          </w:pPr>
          <w:r>
            <w:t>up, down, sideways</w:t>
          </w:r>
        </w:p>
        <w:p w:rsidR="00270216" w:rsidRDefault="00154688" w:rsidP="00917F72">
          <w:pPr>
            <w:pStyle w:val="Text1"/>
          </w:pPr>
        </w:p>
        <w:p w:rsidR="00270216" w:rsidRDefault="00FA0D4E" w:rsidP="00917F72">
          <w:pPr>
            <w:pStyle w:val="Text1"/>
          </w:pPr>
          <w:r>
            <w:t>necessary to add a flourish</w:t>
          </w:r>
        </w:p>
        <w:p w:rsidR="00270216" w:rsidRDefault="00FA0D4E" w:rsidP="00917F72">
          <w:pPr>
            <w:pStyle w:val="Text1"/>
          </w:pPr>
          <w:r>
            <w:t>add pizzazz</w:t>
          </w:r>
        </w:p>
        <w:p w:rsidR="00270216" w:rsidRDefault="00154688" w:rsidP="00917F72">
          <w:pPr>
            <w:pStyle w:val="Text1"/>
          </w:pPr>
        </w:p>
        <w:p w:rsidR="00270216" w:rsidRDefault="00FA0D4E" w:rsidP="00917F72">
          <w:pPr>
            <w:pStyle w:val="Text1"/>
          </w:pPr>
          <w:r>
            <w:t>excessive</w:t>
          </w:r>
        </w:p>
        <w:p w:rsidR="00270216" w:rsidRDefault="00FA0D4E" w:rsidP="00917F72">
          <w:pPr>
            <w:pStyle w:val="Text1"/>
          </w:pPr>
          <w:r>
            <w:t>percussive</w:t>
          </w:r>
        </w:p>
        <w:p w:rsidR="00270216" w:rsidRDefault="00FA0D4E" w:rsidP="00917F72">
          <w:pPr>
            <w:pStyle w:val="Text1"/>
          </w:pPr>
          <w:r>
            <w:t>immoderate</w:t>
          </w:r>
        </w:p>
        <w:p w:rsidR="00270216" w:rsidRDefault="00FA0D4E" w:rsidP="00917F72">
          <w:pPr>
            <w:pStyle w:val="Text1"/>
          </w:pPr>
          <w:r>
            <w:t>extravagant</w:t>
          </w:r>
        </w:p>
        <w:p w:rsidR="00270216" w:rsidRDefault="00154688" w:rsidP="00917F72">
          <w:pPr>
            <w:pStyle w:val="Text1"/>
          </w:pPr>
        </w:p>
        <w:p w:rsidR="00270216" w:rsidRDefault="00FA0D4E" w:rsidP="00917F72">
          <w:pPr>
            <w:pStyle w:val="Text1"/>
          </w:pPr>
          <w:r>
            <w:t>dance</w:t>
          </w:r>
        </w:p>
        <w:p w:rsidR="00270216" w:rsidRDefault="00154688" w:rsidP="00917F72">
          <w:pPr>
            <w:pStyle w:val="Text1"/>
          </w:pPr>
        </w:p>
        <w:p w:rsidR="00F107F2" w:rsidRDefault="00FA0D4E">
          <w:pPr>
            <w:pStyle w:val="CA0318E357904C59AC84017E9E9EDB25"/>
          </w:pPr>
          <w:r>
            <w:t>with jazz hands</w:t>
          </w:r>
        </w:p>
      </w:docPartBody>
    </w:docPart>
    <w:docPart>
      <w:docPartPr>
        <w:name w:val="5E338CF20D4549A69DF601EF08885892"/>
        <w:category>
          <w:name w:val="Geral"/>
          <w:gallery w:val="placeholder"/>
        </w:category>
        <w:types>
          <w:type w:val="bbPlcHdr"/>
        </w:types>
        <w:behaviors>
          <w:behavior w:val="content"/>
        </w:behaviors>
        <w:guid w:val="{66DB93BC-9A5F-4C9B-90A7-63B341205225}"/>
      </w:docPartPr>
      <w:docPartBody>
        <w:p w:rsidR="00F107F2" w:rsidRDefault="00FA0D4E">
          <w:pPr>
            <w:pStyle w:val="5E338CF20D4549A69DF601EF08885892"/>
          </w:pPr>
          <w:r w:rsidRPr="00573597">
            <w:t>poetry</w:t>
          </w:r>
        </w:p>
      </w:docPartBody>
    </w:docPart>
    <w:docPart>
      <w:docPartPr>
        <w:name w:val="94807C1FED0A4952AE07271E570A1E67"/>
        <w:category>
          <w:name w:val="Geral"/>
          <w:gallery w:val="placeholder"/>
        </w:category>
        <w:types>
          <w:type w:val="bbPlcHdr"/>
        </w:types>
        <w:behaviors>
          <w:behavior w:val="content"/>
        </w:behaviors>
        <w:guid w:val="{28E61028-D8F9-4477-A277-070F71637A8B}"/>
      </w:docPartPr>
      <w:docPartBody>
        <w:p w:rsidR="00270216" w:rsidRDefault="00FA0D4E" w:rsidP="00DF135B">
          <w:pPr>
            <w:pStyle w:val="Text2"/>
          </w:pPr>
          <w:r>
            <w:t>patterns</w:t>
          </w:r>
        </w:p>
        <w:p w:rsidR="00270216" w:rsidRDefault="00FA0D4E" w:rsidP="00DF135B">
          <w:pPr>
            <w:pStyle w:val="Text2"/>
          </w:pPr>
          <w:r>
            <w:t>oddly</w:t>
          </w:r>
        </w:p>
        <w:p w:rsidR="00270216" w:rsidRDefault="00FA0D4E" w:rsidP="00DF135B">
          <w:pPr>
            <w:pStyle w:val="Text2"/>
          </w:pPr>
          <w:r>
            <w:t>evening</w:t>
          </w:r>
        </w:p>
        <w:p w:rsidR="00270216" w:rsidRDefault="00FA0D4E" w:rsidP="00DF135B">
          <w:pPr>
            <w:pStyle w:val="Text2"/>
          </w:pPr>
          <w:r>
            <w:t>traces</w:t>
          </w:r>
        </w:p>
        <w:p w:rsidR="00270216" w:rsidRDefault="00FA0D4E" w:rsidP="00DF135B">
          <w:pPr>
            <w:pStyle w:val="Text2"/>
          </w:pPr>
          <w:r>
            <w:t>round</w:t>
          </w:r>
        </w:p>
        <w:p w:rsidR="00F107F2" w:rsidRDefault="00FA0D4E">
          <w:pPr>
            <w:pStyle w:val="94807C1FED0A4952AE07271E570A1E67"/>
          </w:pPr>
          <w:r>
            <w:t>you</w:t>
          </w:r>
        </w:p>
      </w:docPartBody>
    </w:docPart>
    <w:docPart>
      <w:docPartPr>
        <w:name w:val="61C5FC65D1EA47C9B63FD90B98B299E0"/>
        <w:category>
          <w:name w:val="Geral"/>
          <w:gallery w:val="placeholder"/>
        </w:category>
        <w:types>
          <w:type w:val="bbPlcHdr"/>
        </w:types>
        <w:behaviors>
          <w:behavior w:val="content"/>
        </w:behaviors>
        <w:guid w:val="{B558F5F9-1DB6-4AA5-B68C-B7FBCB112667}"/>
      </w:docPartPr>
      <w:docPartBody>
        <w:p w:rsidR="00F107F2" w:rsidRDefault="00133888" w:rsidP="00133888">
          <w:pPr>
            <w:pStyle w:val="61C5FC65D1EA47C9B63FD90B98B299E0"/>
          </w:pPr>
          <w:r w:rsidRPr="009C63F2">
            <w:t>Poem title</w:t>
          </w:r>
        </w:p>
      </w:docPartBody>
    </w:docPart>
    <w:docPart>
      <w:docPartPr>
        <w:name w:val="4FB570AD46824C03A91B3E03D12CC522"/>
        <w:category>
          <w:name w:val="Geral"/>
          <w:gallery w:val="placeholder"/>
        </w:category>
        <w:types>
          <w:type w:val="bbPlcHdr"/>
        </w:types>
        <w:behaviors>
          <w:behavior w:val="content"/>
        </w:behaviors>
        <w:guid w:val="{98764C14-3BA2-468C-B926-40555D5DBAD3}"/>
      </w:docPartPr>
      <w:docPartBody>
        <w:p w:rsidR="00133888" w:rsidRDefault="00133888" w:rsidP="000F4F09">
          <w:r>
            <w:t>To get started right away, just tap any placeholder text (such as this) and start typing. Add new pages by putting the cursor in front of the “Authors” heading and going to Blank Page on the Insert tab.</w:t>
          </w:r>
        </w:p>
        <w:p w:rsidR="00133888" w:rsidRDefault="00133888" w:rsidP="000F4F09">
          <w:r>
            <w:t>Want something different? No problem! Change the look of the layout using font and paragraph styles on the Home tab.</w:t>
          </w:r>
        </w:p>
        <w:p w:rsidR="00F107F2" w:rsidRDefault="00133888" w:rsidP="00133888">
          <w:pPr>
            <w:pStyle w:val="4FB570AD46824C03A91B3E03D12CC522"/>
          </w:pPr>
          <w:r>
            <w:t>When you’re ready to print, print on both sides, flipped on the short edge.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GGothicM">
    <w:charset w:val="80"/>
    <w:family w:val="modern"/>
    <w:pitch w:val="fixed"/>
    <w:sig w:usb0="80000281" w:usb1="28C76CF8"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888"/>
    <w:rsid w:val="00133888"/>
    <w:rsid w:val="00154688"/>
    <w:rsid w:val="00F107F2"/>
    <w:rsid w:val="00FA0D4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1BCAB7C62974D68A376D2D29B04DA8E">
    <w:name w:val="D1BCAB7C62974D68A376D2D29B04DA8E"/>
  </w:style>
  <w:style w:type="paragraph" w:customStyle="1" w:styleId="EA1C7666DF7048EB843265977E161868">
    <w:name w:val="EA1C7666DF7048EB843265977E161868"/>
  </w:style>
  <w:style w:type="paragraph" w:customStyle="1" w:styleId="F66859F30E2149238324F82C491E8748">
    <w:name w:val="F66859F30E2149238324F82C491E8748"/>
  </w:style>
  <w:style w:type="paragraph" w:customStyle="1" w:styleId="743982A41B4B47ED980CA44D7489F1E8">
    <w:name w:val="743982A41B4B47ED980CA44D7489F1E8"/>
  </w:style>
  <w:style w:type="paragraph" w:customStyle="1" w:styleId="D78CB38CA6BF4129A681F09E322ACE77">
    <w:name w:val="D78CB38CA6BF4129A681F09E322ACE77"/>
  </w:style>
  <w:style w:type="paragraph" w:customStyle="1" w:styleId="Text1">
    <w:name w:val="Text 1"/>
    <w:link w:val="Text1Char"/>
    <w:uiPriority w:val="7"/>
    <w:qFormat/>
    <w:pPr>
      <w:spacing w:after="120" w:line="240" w:lineRule="auto"/>
      <w:jc w:val="center"/>
    </w:pPr>
    <w:rPr>
      <w:rFonts w:asciiTheme="majorHAnsi" w:eastAsiaTheme="minorHAnsi" w:hAnsiTheme="majorHAnsi"/>
      <w:lang w:val="en-US" w:eastAsia="en-US"/>
    </w:rPr>
  </w:style>
  <w:style w:type="character" w:customStyle="1" w:styleId="Text1Char">
    <w:name w:val="Text 1 Char"/>
    <w:basedOn w:val="Tipodeletrapredefinidodopargrafo"/>
    <w:link w:val="Text1"/>
    <w:uiPriority w:val="7"/>
    <w:rPr>
      <w:rFonts w:asciiTheme="majorHAnsi" w:eastAsiaTheme="minorHAnsi" w:hAnsiTheme="majorHAnsi"/>
      <w:lang w:val="en-US" w:eastAsia="en-US"/>
    </w:rPr>
  </w:style>
  <w:style w:type="paragraph" w:customStyle="1" w:styleId="CA0318E357904C59AC84017E9E9EDB25">
    <w:name w:val="CA0318E357904C59AC84017E9E9EDB25"/>
  </w:style>
  <w:style w:type="paragraph" w:customStyle="1" w:styleId="5E338CF20D4549A69DF601EF08885892">
    <w:name w:val="5E338CF20D4549A69DF601EF08885892"/>
  </w:style>
  <w:style w:type="paragraph" w:customStyle="1" w:styleId="Text2">
    <w:name w:val="Text 2"/>
    <w:link w:val="Text2Char"/>
    <w:uiPriority w:val="10"/>
    <w:qFormat/>
    <w:pPr>
      <w:spacing w:after="360" w:line="360" w:lineRule="auto"/>
      <w:jc w:val="right"/>
    </w:pPr>
    <w:rPr>
      <w:rFonts w:eastAsiaTheme="minorHAnsi"/>
      <w:lang w:val="en-US" w:eastAsia="en-US"/>
    </w:rPr>
  </w:style>
  <w:style w:type="character" w:customStyle="1" w:styleId="Text2Char">
    <w:name w:val="Text 2 Char"/>
    <w:basedOn w:val="Tipodeletrapredefinidodopargrafo"/>
    <w:link w:val="Text2"/>
    <w:uiPriority w:val="10"/>
    <w:rPr>
      <w:rFonts w:eastAsiaTheme="minorHAnsi"/>
      <w:lang w:val="en-US" w:eastAsia="en-US"/>
    </w:rPr>
  </w:style>
  <w:style w:type="paragraph" w:customStyle="1" w:styleId="94807C1FED0A4952AE07271E570A1E67">
    <w:name w:val="94807C1FED0A4952AE07271E570A1E67"/>
  </w:style>
  <w:style w:type="character" w:styleId="TextodoMarcadordePosio">
    <w:name w:val="Placeholder Text"/>
    <w:basedOn w:val="Tipodeletrapredefinidodopargrafo"/>
    <w:uiPriority w:val="99"/>
    <w:semiHidden/>
    <w:rPr>
      <w:color w:val="808080"/>
    </w:rPr>
  </w:style>
  <w:style w:type="paragraph" w:customStyle="1" w:styleId="61C5FC65D1EA47C9B63FD90B98B299E0">
    <w:name w:val="61C5FC65D1EA47C9B63FD90B98B299E0"/>
    <w:rsid w:val="00133888"/>
  </w:style>
  <w:style w:type="paragraph" w:customStyle="1" w:styleId="4FB570AD46824C03A91B3E03D12CC522">
    <w:name w:val="4FB570AD46824C03A91B3E03D12CC522"/>
    <w:rsid w:val="001338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0066A3"/>
      </a:accent6>
      <a:hlink>
        <a:srgbClr val="8E58B6"/>
      </a:hlink>
      <a:folHlink>
        <a:srgbClr val="7F6F6F"/>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F9009-9E61-4FE1-822C-D36FAAF0D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tf45137469_win32.dotx</Template>
  <TotalTime>0</TotalTime>
  <Pages>1</Pages>
  <Words>338</Words>
  <Characters>1828</Characters>
  <Application>Microsoft Office Word</Application>
  <DocSecurity>0</DocSecurity>
  <Lines>15</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2021-11-08T14:40:00Z</dcterms:created>
  <dcterms:modified xsi:type="dcterms:W3CDTF">2021-11-09T12:43:00Z</dcterms:modified>
</cp:coreProperties>
</file>